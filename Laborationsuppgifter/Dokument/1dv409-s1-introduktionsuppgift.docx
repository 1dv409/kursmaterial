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8840F4" w:rsidP="00401CCE">
            <w:pPr>
              <w:pStyle w:val="FrRubrik"/>
              <w:tabs>
                <w:tab w:val="center" w:pos="4536"/>
                <w:tab w:val="right" w:pos="9072"/>
              </w:tabs>
              <w:rPr>
                <w:i w:val="0"/>
                <w:sz w:val="44"/>
                <w:szCs w:val="44"/>
              </w:rPr>
            </w:pPr>
            <w:bookmarkStart w:id="0" w:name="_GoBack"/>
            <w:bookmarkEnd w:id="0"/>
            <w:r>
              <w:rPr>
                <w:i w:val="0"/>
                <w:sz w:val="44"/>
                <w:szCs w:val="44"/>
              </w:rPr>
              <w:softHyphen/>
            </w:r>
            <w:r>
              <w:rPr>
                <w:i w:val="0"/>
                <w:sz w:val="44"/>
                <w:szCs w:val="44"/>
              </w:rPr>
              <w:softHyphen/>
            </w:r>
            <w:r>
              <w:rPr>
                <w:i w:val="0"/>
                <w:sz w:val="44"/>
                <w:szCs w:val="44"/>
              </w:rPr>
              <w:softHyphen/>
            </w:r>
            <w:r w:rsidR="009723D5">
              <w:rPr>
                <w:i w:val="0"/>
                <w:sz w:val="44"/>
                <w:szCs w:val="44"/>
              </w:rPr>
              <w:t>Instruktion</w:t>
            </w:r>
          </w:p>
        </w:tc>
      </w:tr>
    </w:tbl>
    <w:p w:rsidR="009723D5" w:rsidRPr="00165B9F" w:rsidRDefault="00996C88" w:rsidP="00994A96">
      <w:pPr>
        <w:pStyle w:val="Brdtext"/>
        <w:spacing w:line="240" w:lineRule="auto"/>
        <w:rPr>
          <w:i/>
          <w:sz w:val="36"/>
          <w:szCs w:val="36"/>
        </w:rPr>
      </w:pPr>
      <w:r>
        <w:rPr>
          <w:sz w:val="60"/>
          <w:szCs w:val="60"/>
        </w:rPr>
        <w:t>Räkna med ASP</w:t>
      </w:r>
      <w:proofErr w:type="gramStart"/>
      <w:r>
        <w:rPr>
          <w:sz w:val="60"/>
          <w:szCs w:val="60"/>
        </w:rPr>
        <w:t>.NET</w:t>
      </w:r>
      <w:proofErr w:type="gramEnd"/>
      <w:r>
        <w:rPr>
          <w:sz w:val="60"/>
          <w:szCs w:val="60"/>
        </w:rPr>
        <w:t xml:space="preserve"> MVC 3</w:t>
      </w:r>
    </w:p>
    <w:p w:rsidR="00391F0A" w:rsidRPr="00391F0A" w:rsidRDefault="009723D5" w:rsidP="00391F0A">
      <w:pPr>
        <w:pStyle w:val="Brdtext"/>
      </w:pPr>
      <w:r>
        <w:t>Intr</w:t>
      </w:r>
      <w:r w:rsidR="00A16676">
        <w:t>o</w:t>
      </w:r>
      <w:r>
        <w:t>duktionsuppgift</w:t>
      </w:r>
    </w:p>
    <w:tbl>
      <w:tblPr>
        <w:tblpPr w:leftFromText="142" w:rightFromText="142" w:vertAnchor="page" w:horzAnchor="page" w:tblpX="7656" w:tblpY="12804"/>
        <w:tblW w:w="4055" w:type="dxa"/>
        <w:tblCellMar>
          <w:left w:w="227" w:type="dxa"/>
          <w:right w:w="227" w:type="dxa"/>
        </w:tblCellMar>
        <w:tblLook w:val="04A0" w:firstRow="1" w:lastRow="0" w:firstColumn="1" w:lastColumn="0" w:noHBand="0" w:noVBand="1"/>
      </w:tblPr>
      <w:tblGrid>
        <w:gridCol w:w="4055"/>
      </w:tblGrid>
      <w:tr w:rsidR="00391F0A" w:rsidTr="001C2ABD">
        <w:trPr>
          <w:trHeight w:val="3492"/>
        </w:trPr>
        <w:tc>
          <w:tcPr>
            <w:tcW w:w="4055"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F8559F">
              <w:rPr>
                <w:i/>
                <w:noProof/>
                <w:sz w:val="22"/>
                <w:szCs w:val="22"/>
              </w:rPr>
              <w:t>Författare</w:t>
            </w:r>
            <w:r w:rsidRPr="00457107">
              <w:rPr>
                <w:i/>
                <w:sz w:val="22"/>
                <w:szCs w:val="22"/>
              </w:rPr>
              <w:fldChar w:fldCharType="end"/>
            </w:r>
            <w:r w:rsidR="00047B94">
              <w:rPr>
                <w:i/>
                <w:sz w:val="22"/>
                <w:szCs w:val="22"/>
              </w:rPr>
              <w:t>:</w:t>
            </w:r>
            <w:r w:rsidR="003A46FF" w:rsidRPr="00457107">
              <w:rPr>
                <w:i/>
                <w:sz w:val="22"/>
                <w:szCs w:val="22"/>
              </w:rPr>
              <w:t xml:space="preserve"> </w:t>
            </w:r>
            <w:r w:rsidR="003A46FF">
              <w:rPr>
                <w:sz w:val="22"/>
                <w:szCs w:val="22"/>
              </w:rPr>
              <w:t>Mats Loock</w:t>
            </w:r>
          </w:p>
          <w:p w:rsidR="00B1242E" w:rsidRDefault="000F35A9" w:rsidP="00B1242E">
            <w:pPr>
              <w:pStyle w:val="FramsideText"/>
              <w:pBdr>
                <w:left w:val="single" w:sz="4" w:space="4" w:color="000000"/>
              </w:pBdr>
              <w:rPr>
                <w:i/>
                <w:sz w:val="22"/>
                <w:szCs w:val="22"/>
              </w:rPr>
            </w:pPr>
            <w:r>
              <w:rPr>
                <w:i/>
                <w:sz w:val="22"/>
                <w:szCs w:val="22"/>
              </w:rPr>
              <w:t>Kurs:</w:t>
            </w:r>
            <w:r w:rsidR="00B1242E" w:rsidRPr="00457107">
              <w:rPr>
                <w:i/>
                <w:sz w:val="22"/>
                <w:szCs w:val="22"/>
              </w:rPr>
              <w:t xml:space="preserve"> </w:t>
            </w:r>
            <w:r w:rsidR="00996C88">
              <w:rPr>
                <w:sz w:val="22"/>
                <w:szCs w:val="22"/>
              </w:rPr>
              <w:t>ASP</w:t>
            </w:r>
            <w:proofErr w:type="gramStart"/>
            <w:r w:rsidR="00996C88">
              <w:rPr>
                <w:sz w:val="22"/>
                <w:szCs w:val="22"/>
              </w:rPr>
              <w:t>.NET</w:t>
            </w:r>
            <w:proofErr w:type="gramEnd"/>
            <w:r w:rsidR="00996C88">
              <w:rPr>
                <w:sz w:val="22"/>
                <w:szCs w:val="22"/>
              </w:rPr>
              <w:t xml:space="preserve"> MVC</w:t>
            </w:r>
          </w:p>
          <w:p w:rsidR="003A46FF" w:rsidRPr="003A46FF" w:rsidRDefault="003A46FF" w:rsidP="00996C88">
            <w:pPr>
              <w:pStyle w:val="FramsideText"/>
              <w:pBdr>
                <w:left w:val="single" w:sz="4" w:space="4" w:color="000000"/>
              </w:pBdr>
              <w:spacing w:after="0"/>
            </w:pPr>
            <w:r>
              <w:rPr>
                <w:i/>
                <w:sz w:val="22"/>
                <w:szCs w:val="22"/>
              </w:rPr>
              <w:t>Kurskod:</w:t>
            </w:r>
            <w:r>
              <w:rPr>
                <w:sz w:val="22"/>
                <w:szCs w:val="22"/>
              </w:rPr>
              <w:t>1DV40</w:t>
            </w:r>
            <w:r w:rsidR="00996C88">
              <w:rPr>
                <w:sz w:val="22"/>
                <w:szCs w:val="22"/>
              </w:rPr>
              <w:t>9</w:t>
            </w:r>
          </w:p>
        </w:tc>
      </w:tr>
    </w:tbl>
    <w:p w:rsidR="004E50FE" w:rsidRPr="008529CC" w:rsidRDefault="004E50FE" w:rsidP="00442F63">
      <w:pPr>
        <w:pStyle w:val="Toc"/>
        <w:rPr>
          <w:b/>
        </w:rPr>
      </w:pPr>
    </w:p>
    <w:p w:rsidR="007F0B27" w:rsidRDefault="007F0B27" w:rsidP="001C2ABD">
      <w:pPr>
        <w:pStyle w:val="Rubrik1"/>
        <w:framePr w:w="3690" w:wrap="auto" w:hAnchor="text"/>
        <w:sectPr w:rsidR="007F0B27" w:rsidSect="00873C55">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A20E0B" w:rsidRDefault="00401CCE" w:rsidP="00A20E0B">
      <w:pPr>
        <w:pStyle w:val="Rubrik1"/>
        <w:numPr>
          <w:ilvl w:val="0"/>
          <w:numId w:val="0"/>
        </w:numPr>
      </w:pPr>
      <w:r w:rsidRPr="00F519F1">
        <w:lastRenderedPageBreak/>
        <w:t>Innehåll</w:t>
      </w:r>
    </w:p>
    <w:p w:rsidR="009723D5" w:rsidRPr="009723D5" w:rsidRDefault="00996C88" w:rsidP="009723D5">
      <w:pPr>
        <w:pStyle w:val="Brdtext"/>
      </w:pPr>
      <w:r>
        <w:t>Du ska följa ”steg-för-steg”-instruktionen i denna introduktionsuppgift och skapa en ASP-NET MVC-applikation som ska addera två heltal en användare matar in i två textfält. Du kommer därefter att modifiera applikationen så att användaren kan välja vilket räknesätt som ska användas.</w:t>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9723D5" w:rsidTr="00DA04C8">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t>Starta Visual Studio 2010.</w:t>
            </w:r>
          </w:p>
          <w:p w:rsidR="00685834" w:rsidRDefault="009723D5" w:rsidP="008D5C8C">
            <w:pPr>
              <w:pStyle w:val="Bildfljdavbeskrivning"/>
            </w:pPr>
            <w:r>
              <w:drawing>
                <wp:inline distT="0" distB="0" distL="0" distR="0" wp14:anchorId="0B51D500" wp14:editId="5D651E84">
                  <wp:extent cx="1641600" cy="1062000"/>
                  <wp:effectExtent l="0" t="0" r="0" b="508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2854170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600" cy="1062000"/>
                          </a:xfrm>
                          <a:prstGeom prst="rect">
                            <a:avLst/>
                          </a:prstGeom>
                          <a:noFill/>
                          <a:ln>
                            <a:noFill/>
                          </a:ln>
                        </pic:spPr>
                      </pic:pic>
                    </a:graphicData>
                  </a:graphic>
                </wp:inline>
              </w:drawing>
            </w:r>
          </w:p>
          <w:p w:rsidR="009723D5" w:rsidRDefault="00685834" w:rsidP="00685834">
            <w:pPr>
              <w:pStyle w:val="Beskrivning"/>
            </w:pPr>
            <w:bookmarkStart w:id="1" w:name="_Ref302298538"/>
            <w:r>
              <w:t xml:space="preserve">Figur </w:t>
            </w:r>
            <w:fldSimple w:instr=" SEQ Figur \* ARABIC ">
              <w:r w:rsidR="00830316">
                <w:rPr>
                  <w:noProof/>
                </w:rPr>
                <w:t>1</w:t>
              </w:r>
            </w:fldSimple>
            <w:bookmarkEnd w:id="1"/>
            <w:r>
              <w:t>.</w:t>
            </w:r>
          </w:p>
        </w:tc>
      </w:tr>
      <w:tr w:rsidR="009723D5" w:rsidTr="00DA04C8">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Du ska skapa e</w:t>
            </w:r>
            <w:r w:rsidR="00437567">
              <w:t>tt</w:t>
            </w:r>
            <w:r w:rsidRPr="00D927BA">
              <w:t xml:space="preserve"> </w:t>
            </w:r>
            <w:r w:rsidR="001A1980">
              <w:t xml:space="preserve">nytt </w:t>
            </w:r>
            <w:r w:rsidRPr="00D927BA">
              <w:t>projekt</w:t>
            </w:r>
            <w:r w:rsidR="00437567">
              <w:t xml:space="preserve"> för en </w:t>
            </w:r>
            <w:r w:rsidR="001A1980">
              <w:t>webbapplikation</w:t>
            </w:r>
            <w:r w:rsidRPr="00D927BA">
              <w:t xml:space="preserve">, välj därför </w:t>
            </w:r>
            <w:proofErr w:type="spellStart"/>
            <w:r w:rsidRPr="00090323">
              <w:rPr>
                <w:rStyle w:val="Windows"/>
              </w:rPr>
              <w:t>File</w:t>
            </w:r>
            <w:proofErr w:type="spellEnd"/>
            <w:r w:rsidRPr="00090323">
              <w:rPr>
                <w:rStyle w:val="Windows"/>
              </w:rPr>
              <w:t xml:space="preserv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sidR="003345FA">
              <w:rPr>
                <w:rStyle w:val="Windows"/>
              </w:rPr>
              <w:t>Project</w:t>
            </w:r>
            <w:proofErr w:type="gramStart"/>
            <w:r w:rsidRPr="00090323">
              <w:rPr>
                <w:rStyle w:val="Windows"/>
              </w:rPr>
              <w:t>...</w:t>
            </w:r>
            <w:r w:rsidRPr="00D927BA">
              <w:t>.</w:t>
            </w:r>
            <w:proofErr w:type="gramEnd"/>
          </w:p>
          <w:p w:rsidR="00685834" w:rsidRDefault="00A47E72" w:rsidP="008D5C8C">
            <w:pPr>
              <w:pStyle w:val="Bildfljdavbeskrivning"/>
            </w:pPr>
            <w:r>
              <w:drawing>
                <wp:inline distT="0" distB="0" distL="0" distR="0" wp14:anchorId="0B508CAB" wp14:editId="2C312003">
                  <wp:extent cx="4647600" cy="1648800"/>
                  <wp:effectExtent l="0" t="0" r="635" b="889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5e791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7600" cy="1648800"/>
                          </a:xfrm>
                          <a:prstGeom prst="rect">
                            <a:avLst/>
                          </a:prstGeom>
                          <a:noFill/>
                          <a:ln>
                            <a:noFill/>
                          </a:ln>
                        </pic:spPr>
                      </pic:pic>
                    </a:graphicData>
                  </a:graphic>
                </wp:inline>
              </w:drawing>
            </w:r>
          </w:p>
          <w:p w:rsidR="009723D5" w:rsidRDefault="00685834" w:rsidP="00685834">
            <w:pPr>
              <w:pStyle w:val="Beskrivning"/>
            </w:pPr>
            <w:r>
              <w:t xml:space="preserve">Figur </w:t>
            </w:r>
            <w:fldSimple w:instr=" SEQ Figur \* ARABIC ">
              <w:r w:rsidR="00830316">
                <w:rPr>
                  <w:noProof/>
                </w:rPr>
                <w:t>2</w:t>
              </w:r>
            </w:fldSimple>
            <w:r>
              <w:t>.</w:t>
            </w:r>
          </w:p>
        </w:tc>
      </w:tr>
      <w:tr w:rsidR="009723D5" w:rsidTr="00E137C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 xml:space="preserve">Dialogrutan </w:t>
            </w:r>
            <w:r w:rsidRPr="008866FE">
              <w:rPr>
                <w:rStyle w:val="Windows"/>
              </w:rPr>
              <w:t xml:space="preserve">New </w:t>
            </w:r>
            <w:r w:rsidR="00992083">
              <w:rPr>
                <w:rStyle w:val="Windows"/>
              </w:rPr>
              <w:t>Project</w:t>
            </w:r>
            <w:r w:rsidRPr="00D927BA">
              <w:t xml:space="preserve"> visas.</w:t>
            </w:r>
          </w:p>
          <w:p w:rsidR="00685834" w:rsidRPr="00B11BB9" w:rsidRDefault="00E3483B" w:rsidP="00B11BB9">
            <w:pPr>
              <w:pStyle w:val="Bildfljdavbeskrivning"/>
            </w:pPr>
            <w:r w:rsidRPr="00B11BB9">
              <w:drawing>
                <wp:inline distT="0" distB="0" distL="0" distR="0" wp14:anchorId="73A5ED27" wp14:editId="3F87D7BF">
                  <wp:extent cx="4550400" cy="3142800"/>
                  <wp:effectExtent l="0" t="0" r="3175" b="63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s\AppData\Local\Temp\SNAGHTML1692787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400" cy="3142800"/>
                          </a:xfrm>
                          <a:prstGeom prst="rect">
                            <a:avLst/>
                          </a:prstGeom>
                          <a:noFill/>
                          <a:ln>
                            <a:noFill/>
                          </a:ln>
                        </pic:spPr>
                      </pic:pic>
                    </a:graphicData>
                  </a:graphic>
                </wp:inline>
              </w:drawing>
            </w:r>
          </w:p>
          <w:p w:rsidR="009723D5" w:rsidRDefault="00685834" w:rsidP="00685834">
            <w:pPr>
              <w:pStyle w:val="Beskrivning"/>
            </w:pPr>
            <w:r>
              <w:t xml:space="preserve">Figur </w:t>
            </w:r>
            <w:fldSimple w:instr=" SEQ Figur \* ARABIC ">
              <w:r w:rsidR="00830316">
                <w:rPr>
                  <w:noProof/>
                </w:rPr>
                <w:t>3</w:t>
              </w:r>
            </w:fldSimple>
            <w:r>
              <w:t>.</w:t>
            </w:r>
          </w:p>
          <w:p w:rsidR="009723D5" w:rsidRDefault="00E3483B" w:rsidP="009723D5">
            <w:pPr>
              <w:pStyle w:val="Brdtext"/>
              <w:numPr>
                <w:ilvl w:val="0"/>
                <w:numId w:val="14"/>
              </w:numPr>
              <w:ind w:left="357" w:hanging="357"/>
            </w:pPr>
            <w:r>
              <w:t xml:space="preserve">Under </w:t>
            </w:r>
            <w:proofErr w:type="spellStart"/>
            <w:r w:rsidRPr="00C11D36">
              <w:rPr>
                <w:rStyle w:val="Windows"/>
              </w:rPr>
              <w:t>Installed</w:t>
            </w:r>
            <w:proofErr w:type="spellEnd"/>
            <w:r w:rsidRPr="00C11D36">
              <w:rPr>
                <w:rStyle w:val="Windows"/>
              </w:rPr>
              <w:t xml:space="preserve"> Templates</w:t>
            </w:r>
            <w:r>
              <w:t xml:space="preserve"> expandera </w:t>
            </w:r>
            <w:r w:rsidRPr="00C11D36">
              <w:rPr>
                <w:rStyle w:val="Windows"/>
              </w:rPr>
              <w:t>Visual C#</w:t>
            </w:r>
            <w:r>
              <w:t xml:space="preserve"> och m</w:t>
            </w:r>
            <w:r w:rsidR="009723D5">
              <w:t xml:space="preserve">arkera </w:t>
            </w:r>
            <w:r>
              <w:rPr>
                <w:rStyle w:val="Windows"/>
              </w:rPr>
              <w:t>Web</w:t>
            </w:r>
            <w:r w:rsidR="009723D5">
              <w:t>.</w:t>
            </w:r>
          </w:p>
          <w:p w:rsidR="009723D5" w:rsidRDefault="009723D5" w:rsidP="009723D5">
            <w:pPr>
              <w:pStyle w:val="Brdtext"/>
              <w:numPr>
                <w:ilvl w:val="0"/>
                <w:numId w:val="14"/>
              </w:numPr>
              <w:ind w:left="357" w:hanging="357"/>
            </w:pPr>
            <w:r>
              <w:t xml:space="preserve">Kontrollera så att </w:t>
            </w:r>
            <w:proofErr w:type="gramStart"/>
            <w:r w:rsidRPr="00C11D36">
              <w:rPr>
                <w:rStyle w:val="Windows"/>
              </w:rPr>
              <w:t>.NET</w:t>
            </w:r>
            <w:proofErr w:type="gramEnd"/>
            <w:r w:rsidRPr="00C11D36">
              <w:rPr>
                <w:rStyle w:val="Windows"/>
              </w:rPr>
              <w:t xml:space="preserve"> Framework 4</w:t>
            </w:r>
            <w:r>
              <w:t xml:space="preserve"> visas i den nedrullningsbara listrutan.</w:t>
            </w:r>
          </w:p>
          <w:p w:rsidR="009723D5" w:rsidRPr="00E3483B" w:rsidRDefault="009723D5" w:rsidP="009723D5">
            <w:pPr>
              <w:pStyle w:val="Brdtext"/>
              <w:numPr>
                <w:ilvl w:val="0"/>
                <w:numId w:val="14"/>
              </w:numPr>
              <w:ind w:left="357" w:hanging="357"/>
              <w:rPr>
                <w:lang w:val="en-US"/>
              </w:rPr>
            </w:pPr>
            <w:proofErr w:type="spellStart"/>
            <w:r w:rsidRPr="00E3483B">
              <w:rPr>
                <w:lang w:val="en-US"/>
              </w:rPr>
              <w:lastRenderedPageBreak/>
              <w:t>Markera</w:t>
            </w:r>
            <w:proofErr w:type="spellEnd"/>
            <w:r w:rsidRPr="00E3483B">
              <w:rPr>
                <w:lang w:val="en-US"/>
              </w:rPr>
              <w:t xml:space="preserve"> </w:t>
            </w:r>
            <w:r w:rsidR="00E3483B" w:rsidRPr="00E3483B">
              <w:rPr>
                <w:rStyle w:val="Windows"/>
                <w:lang w:val="en-US"/>
              </w:rPr>
              <w:t>ASP.NET MVC 3 Web Application</w:t>
            </w:r>
            <w:r w:rsidRPr="00E3483B">
              <w:rPr>
                <w:lang w:val="en-US"/>
              </w:rPr>
              <w:t>.</w:t>
            </w:r>
          </w:p>
          <w:p w:rsidR="00992083" w:rsidRDefault="00992083" w:rsidP="009723D5">
            <w:pPr>
              <w:pStyle w:val="Brdtext"/>
              <w:numPr>
                <w:ilvl w:val="0"/>
                <w:numId w:val="14"/>
              </w:numPr>
              <w:ind w:left="357" w:hanging="357"/>
            </w:pPr>
            <w:r>
              <w:t xml:space="preserve">Vid </w:t>
            </w:r>
            <w:r w:rsidRPr="00992083">
              <w:rPr>
                <w:rStyle w:val="Windows"/>
              </w:rPr>
              <w:t>Name</w:t>
            </w:r>
            <w:r>
              <w:t xml:space="preserve"> skriver du in projektets namn (</w:t>
            </w:r>
            <w:proofErr w:type="spellStart"/>
            <w:r w:rsidR="00E3483B">
              <w:rPr>
                <w:rFonts w:ascii="Consolas" w:hAnsi="Consolas" w:cs="Consolas"/>
                <w:sz w:val="20"/>
              </w:rPr>
              <w:t>MyValuableCalculator</w:t>
            </w:r>
            <w:proofErr w:type="spellEnd"/>
            <w:r>
              <w:t>).</w:t>
            </w:r>
          </w:p>
          <w:p w:rsidR="009723D5" w:rsidRDefault="00992083" w:rsidP="00992083">
            <w:pPr>
              <w:pStyle w:val="Brdtext"/>
              <w:numPr>
                <w:ilvl w:val="0"/>
                <w:numId w:val="14"/>
              </w:numPr>
              <w:ind w:left="357" w:hanging="357"/>
            </w:pPr>
            <w:r>
              <w:t xml:space="preserve">Ange vid </w:t>
            </w:r>
            <w:proofErr w:type="spellStart"/>
            <w:r w:rsidRPr="00992083">
              <w:rPr>
                <w:rStyle w:val="Windows"/>
              </w:rPr>
              <w:t>Location</w:t>
            </w:r>
            <w:proofErr w:type="spellEnd"/>
            <w:r>
              <w:t xml:space="preserve"> en lämplig katalog där projektet ska sparas (</w:t>
            </w:r>
            <w:r w:rsidRPr="00992083">
              <w:rPr>
                <w:rFonts w:ascii="Consolas" w:hAnsi="Consolas" w:cs="Consolas"/>
                <w:sz w:val="20"/>
              </w:rPr>
              <w:t>C:\Projects</w:t>
            </w:r>
            <w:r>
              <w:t>)</w:t>
            </w:r>
            <w:r w:rsidR="009723D5">
              <w:t>.</w:t>
            </w:r>
          </w:p>
        </w:tc>
      </w:tr>
      <w:tr w:rsidR="00E3483B" w:rsidRPr="00830316" w:rsidTr="00DA04C8">
        <w:trPr>
          <w:cantSplit/>
        </w:trPr>
        <w:tc>
          <w:tcPr>
            <w:tcW w:w="419" w:type="dxa"/>
          </w:tcPr>
          <w:p w:rsidR="00E3483B" w:rsidRDefault="00E3483B" w:rsidP="009723D5">
            <w:pPr>
              <w:pStyle w:val="Brdtext"/>
              <w:numPr>
                <w:ilvl w:val="0"/>
                <w:numId w:val="13"/>
              </w:numPr>
              <w:ind w:left="0" w:firstLine="0"/>
              <w:jc w:val="right"/>
            </w:pPr>
          </w:p>
        </w:tc>
        <w:tc>
          <w:tcPr>
            <w:tcW w:w="8789" w:type="dxa"/>
          </w:tcPr>
          <w:p w:rsidR="00E3483B" w:rsidRDefault="00E3483B" w:rsidP="00DA04C8">
            <w:pPr>
              <w:pStyle w:val="Brdtext"/>
              <w:keepNext/>
              <w:keepLines/>
            </w:pPr>
            <w:r>
              <w:t xml:space="preserve">Dialogrutan </w:t>
            </w:r>
            <w:r w:rsidRPr="008866FE">
              <w:rPr>
                <w:rStyle w:val="Windows"/>
              </w:rPr>
              <w:t>New</w:t>
            </w:r>
            <w:r>
              <w:rPr>
                <w:rStyle w:val="Windows"/>
              </w:rPr>
              <w:t xml:space="preserve"> ASP</w:t>
            </w:r>
            <w:proofErr w:type="gramStart"/>
            <w:r>
              <w:rPr>
                <w:rStyle w:val="Windows"/>
              </w:rPr>
              <w:t>.NET</w:t>
            </w:r>
            <w:proofErr w:type="gramEnd"/>
            <w:r>
              <w:rPr>
                <w:rStyle w:val="Windows"/>
              </w:rPr>
              <w:t xml:space="preserve"> MVC 3 Project</w:t>
            </w:r>
            <w:r>
              <w:t xml:space="preserve"> visas.</w:t>
            </w:r>
          </w:p>
          <w:p w:rsidR="00E3483B" w:rsidRDefault="00E3483B" w:rsidP="00B11BB9">
            <w:pPr>
              <w:pStyle w:val="Bildfljdavbeskrivning"/>
            </w:pPr>
            <w:r>
              <w:drawing>
                <wp:inline distT="0" distB="0" distL="0" distR="0" wp14:anchorId="596C877D" wp14:editId="33969CBB">
                  <wp:extent cx="4496400" cy="4057200"/>
                  <wp:effectExtent l="0" t="0" r="0" b="63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s\AppData\Local\Temp\SNAGHTML16982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6400" cy="4057200"/>
                          </a:xfrm>
                          <a:prstGeom prst="rect">
                            <a:avLst/>
                          </a:prstGeom>
                          <a:noFill/>
                          <a:ln>
                            <a:noFill/>
                          </a:ln>
                        </pic:spPr>
                      </pic:pic>
                    </a:graphicData>
                  </a:graphic>
                </wp:inline>
              </w:drawing>
            </w:r>
          </w:p>
          <w:p w:rsidR="00E3483B" w:rsidRDefault="00E3483B" w:rsidP="00E3483B">
            <w:pPr>
              <w:pStyle w:val="Beskrivning"/>
            </w:pPr>
            <w:r>
              <w:t xml:space="preserve">Figur </w:t>
            </w:r>
            <w:fldSimple w:instr=" SEQ Figur \* ARABIC ">
              <w:r w:rsidR="00830316">
                <w:rPr>
                  <w:noProof/>
                </w:rPr>
                <w:t>4</w:t>
              </w:r>
            </w:fldSimple>
            <w:r>
              <w:t>.</w:t>
            </w:r>
          </w:p>
          <w:p w:rsidR="001A1980" w:rsidRPr="001A1980" w:rsidRDefault="001A1980" w:rsidP="001A1980">
            <w:pPr>
              <w:pStyle w:val="Brdtext"/>
              <w:numPr>
                <w:ilvl w:val="0"/>
                <w:numId w:val="31"/>
              </w:numPr>
              <w:ind w:left="357" w:hanging="357"/>
              <w:rPr>
                <w:lang w:val="en-US"/>
              </w:rPr>
            </w:pPr>
            <w:r w:rsidRPr="001A1980">
              <w:rPr>
                <w:lang w:val="en-US"/>
              </w:rPr>
              <w:t xml:space="preserve">Under </w:t>
            </w:r>
            <w:r w:rsidRPr="001A1980">
              <w:rPr>
                <w:b/>
                <w:lang w:val="en-US"/>
              </w:rPr>
              <w:t>Select a Templates</w:t>
            </w:r>
            <w:r w:rsidRPr="001A1980">
              <w:rPr>
                <w:lang w:val="en-US"/>
              </w:rPr>
              <w:t xml:space="preserve"> </w:t>
            </w:r>
            <w:proofErr w:type="spellStart"/>
            <w:r w:rsidRPr="001A1980">
              <w:rPr>
                <w:lang w:val="en-US"/>
              </w:rPr>
              <w:t>markera</w:t>
            </w:r>
            <w:proofErr w:type="spellEnd"/>
            <w:r w:rsidRPr="001A1980">
              <w:rPr>
                <w:lang w:val="en-US"/>
              </w:rPr>
              <w:t xml:space="preserve"> </w:t>
            </w:r>
            <w:r>
              <w:rPr>
                <w:b/>
                <w:lang w:val="en-US"/>
              </w:rPr>
              <w:t>Empty</w:t>
            </w:r>
            <w:r w:rsidRPr="001A1980">
              <w:rPr>
                <w:lang w:val="en-US"/>
              </w:rPr>
              <w:t>.</w:t>
            </w:r>
          </w:p>
          <w:p w:rsidR="001A1980" w:rsidRDefault="001A1980" w:rsidP="001A1980">
            <w:pPr>
              <w:pStyle w:val="Brdtext"/>
              <w:numPr>
                <w:ilvl w:val="0"/>
                <w:numId w:val="31"/>
              </w:numPr>
              <w:ind w:left="357" w:hanging="357"/>
            </w:pPr>
            <w:r>
              <w:t xml:space="preserve">Kontrollera så att </w:t>
            </w:r>
            <w:r>
              <w:rPr>
                <w:rStyle w:val="Windows"/>
              </w:rPr>
              <w:t xml:space="preserve">View </w:t>
            </w:r>
            <w:proofErr w:type="spellStart"/>
            <w:r>
              <w:rPr>
                <w:rStyle w:val="Windows"/>
              </w:rPr>
              <w:t>engine</w:t>
            </w:r>
            <w:proofErr w:type="spellEnd"/>
            <w:r>
              <w:t xml:space="preserve"> är satt till </w:t>
            </w:r>
            <w:proofErr w:type="spellStart"/>
            <w:r>
              <w:t>Razor</w:t>
            </w:r>
            <w:proofErr w:type="spellEnd"/>
            <w:r>
              <w:t>.</w:t>
            </w:r>
          </w:p>
          <w:p w:rsidR="001A1980" w:rsidRPr="001A1980" w:rsidRDefault="001A1980" w:rsidP="001A1980">
            <w:pPr>
              <w:pStyle w:val="Brdtext"/>
              <w:numPr>
                <w:ilvl w:val="0"/>
                <w:numId w:val="31"/>
              </w:numPr>
              <w:ind w:left="357" w:hanging="357"/>
              <w:rPr>
                <w:lang w:val="en-US"/>
              </w:rPr>
            </w:pPr>
            <w:proofErr w:type="spellStart"/>
            <w:r>
              <w:rPr>
                <w:lang w:val="en-US"/>
              </w:rPr>
              <w:t>Välj</w:t>
            </w:r>
            <w:proofErr w:type="spellEnd"/>
            <w:r w:rsidRPr="00E3483B">
              <w:rPr>
                <w:lang w:val="en-US"/>
              </w:rPr>
              <w:t xml:space="preserve"> </w:t>
            </w:r>
            <w:r>
              <w:rPr>
                <w:rStyle w:val="Windows"/>
                <w:lang w:val="en-US"/>
              </w:rPr>
              <w:t>Use HTML5 semantic markup</w:t>
            </w:r>
            <w:r w:rsidRPr="00E3483B">
              <w:rPr>
                <w:lang w:val="en-US"/>
              </w:rPr>
              <w:t>.</w:t>
            </w:r>
          </w:p>
        </w:tc>
      </w:tr>
      <w:tr w:rsidR="001A1980" w:rsidRPr="00137094" w:rsidTr="00E137C6">
        <w:tc>
          <w:tcPr>
            <w:tcW w:w="419" w:type="dxa"/>
          </w:tcPr>
          <w:p w:rsidR="001A1980" w:rsidRPr="0072604D" w:rsidRDefault="001A1980" w:rsidP="009723D5">
            <w:pPr>
              <w:pStyle w:val="Brdtext"/>
              <w:numPr>
                <w:ilvl w:val="0"/>
                <w:numId w:val="13"/>
              </w:numPr>
              <w:ind w:left="0" w:firstLine="0"/>
              <w:jc w:val="right"/>
              <w:rPr>
                <w:lang w:val="en-US"/>
              </w:rPr>
            </w:pPr>
          </w:p>
        </w:tc>
        <w:tc>
          <w:tcPr>
            <w:tcW w:w="8789" w:type="dxa"/>
          </w:tcPr>
          <w:p w:rsidR="001A1980" w:rsidRDefault="00137094" w:rsidP="009723D5">
            <w:pPr>
              <w:pStyle w:val="Brdtext"/>
              <w:keepNext/>
              <w:keepLines/>
            </w:pPr>
            <w:r>
              <w:t>Projektet Visual Studio skapar innehåller filer och kataloger.</w:t>
            </w:r>
          </w:p>
          <w:p w:rsidR="00137094" w:rsidRDefault="00137094" w:rsidP="00B11BB9">
            <w:pPr>
              <w:pStyle w:val="Bildfljdavbeskrivning"/>
            </w:pPr>
            <w:r>
              <w:drawing>
                <wp:inline distT="0" distB="0" distL="0" distR="0" wp14:anchorId="34076F00" wp14:editId="1C3A2E44">
                  <wp:extent cx="1753200" cy="181800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3200" cy="1818000"/>
                          </a:xfrm>
                          <a:prstGeom prst="rect">
                            <a:avLst/>
                          </a:prstGeom>
                        </pic:spPr>
                      </pic:pic>
                    </a:graphicData>
                  </a:graphic>
                </wp:inline>
              </w:drawing>
            </w:r>
          </w:p>
          <w:p w:rsidR="00137094" w:rsidRPr="009B6D1D" w:rsidRDefault="00137094" w:rsidP="00137094">
            <w:pPr>
              <w:pStyle w:val="Brdtext"/>
              <w:rPr>
                <w:rStyle w:val="Windowtext"/>
              </w:rPr>
            </w:pPr>
            <w:r w:rsidRPr="009B6D1D">
              <w:rPr>
                <w:rStyle w:val="Windowtext"/>
              </w:rPr>
              <w:t>/</w:t>
            </w:r>
            <w:proofErr w:type="spellStart"/>
            <w:r w:rsidRPr="009B6D1D">
              <w:rPr>
                <w:rStyle w:val="Windowtext"/>
              </w:rPr>
              <w:t>Content</w:t>
            </w:r>
            <w:proofErr w:type="spellEnd"/>
          </w:p>
          <w:p w:rsidR="00137094" w:rsidRDefault="00137094" w:rsidP="00137094">
            <w:pPr>
              <w:pStyle w:val="Brdtext"/>
            </w:pPr>
            <w:r>
              <w:t xml:space="preserve">Här placerar du CSS-filer, bilder och övrigt icke dynamiskt innehåll; Javascript placerar i en egen katalog. </w:t>
            </w:r>
          </w:p>
          <w:p w:rsidR="00137094" w:rsidRPr="009B6D1D" w:rsidRDefault="00137094" w:rsidP="00137094">
            <w:pPr>
              <w:pStyle w:val="Brdtext"/>
              <w:rPr>
                <w:rStyle w:val="Windowtext"/>
              </w:rPr>
            </w:pPr>
            <w:r w:rsidRPr="009B6D1D">
              <w:rPr>
                <w:rStyle w:val="Windowtext"/>
              </w:rPr>
              <w:t>/Controllers</w:t>
            </w:r>
          </w:p>
          <w:p w:rsidR="00137094" w:rsidRDefault="00137094" w:rsidP="00137094">
            <w:pPr>
              <w:pStyle w:val="Brdtext"/>
            </w:pPr>
            <w:r>
              <w:lastRenderedPageBreak/>
              <w:t xml:space="preserve">Här placerar du </w:t>
            </w:r>
            <w:r w:rsidRPr="009B6D1D">
              <w:rPr>
                <w:rStyle w:val="Kod"/>
              </w:rPr>
              <w:t>Controller</w:t>
            </w:r>
            <w:r>
              <w:t>-klasser som hanterar URL-begäran som skickas till webbapplikationen.</w:t>
            </w:r>
          </w:p>
          <w:p w:rsidR="00137094" w:rsidRPr="009B6D1D" w:rsidRDefault="00137094" w:rsidP="00137094">
            <w:pPr>
              <w:pStyle w:val="Brdtext"/>
              <w:rPr>
                <w:rStyle w:val="Windowtext"/>
              </w:rPr>
            </w:pPr>
            <w:r w:rsidRPr="009B6D1D">
              <w:rPr>
                <w:rStyle w:val="Windowtext"/>
              </w:rPr>
              <w:t>/Models</w:t>
            </w:r>
          </w:p>
          <w:p w:rsidR="00137094" w:rsidRDefault="00137094" w:rsidP="00137094">
            <w:pPr>
              <w:pStyle w:val="Brdtext"/>
            </w:pPr>
            <w:r>
              <w:t>Här placerar du klasser som representerar och manipulerar data och affärsobjekt.</w:t>
            </w:r>
          </w:p>
          <w:p w:rsidR="00137094" w:rsidRPr="009B6D1D" w:rsidRDefault="00137094" w:rsidP="00137094">
            <w:pPr>
              <w:pStyle w:val="Brdtext"/>
              <w:rPr>
                <w:rStyle w:val="Windowtext"/>
              </w:rPr>
            </w:pPr>
            <w:r w:rsidRPr="009B6D1D">
              <w:rPr>
                <w:rStyle w:val="Windowtext"/>
              </w:rPr>
              <w:t>/Scripts</w:t>
            </w:r>
          </w:p>
          <w:p w:rsidR="00137094" w:rsidRDefault="00137094" w:rsidP="00137094">
            <w:pPr>
              <w:pStyle w:val="Brdtext"/>
            </w:pPr>
            <w:r>
              <w:t>Här placerar du JavaScript-bibliotek och -skript (.</w:t>
            </w:r>
            <w:proofErr w:type="spellStart"/>
            <w:r>
              <w:t>js</w:t>
            </w:r>
            <w:proofErr w:type="spellEnd"/>
            <w:r>
              <w:t>).</w:t>
            </w:r>
          </w:p>
          <w:p w:rsidR="00137094" w:rsidRPr="009B6D1D" w:rsidRDefault="00137094" w:rsidP="00137094">
            <w:pPr>
              <w:pStyle w:val="Brdtext"/>
              <w:rPr>
                <w:rStyle w:val="Windowtext"/>
              </w:rPr>
            </w:pPr>
            <w:r w:rsidRPr="009B6D1D">
              <w:rPr>
                <w:rStyle w:val="Windowtext"/>
              </w:rPr>
              <w:t>/Views</w:t>
            </w:r>
          </w:p>
          <w:p w:rsidR="00137094" w:rsidRDefault="00137094" w:rsidP="00137094">
            <w:pPr>
              <w:pStyle w:val="Brdtext"/>
              <w:keepNext/>
              <w:keepLines/>
            </w:pPr>
            <w:r>
              <w:t>Här placerar du vy-filer som ansvar för rendering av t.ex. HTML.</w:t>
            </w:r>
          </w:p>
        </w:tc>
      </w:tr>
      <w:tr w:rsidR="00137094" w:rsidRPr="00137094" w:rsidTr="00DA04C8">
        <w:trPr>
          <w:cantSplit/>
        </w:trPr>
        <w:tc>
          <w:tcPr>
            <w:tcW w:w="419" w:type="dxa"/>
          </w:tcPr>
          <w:p w:rsidR="00137094" w:rsidRDefault="00137094" w:rsidP="009723D5">
            <w:pPr>
              <w:pStyle w:val="Brdtext"/>
              <w:numPr>
                <w:ilvl w:val="0"/>
                <w:numId w:val="13"/>
              </w:numPr>
              <w:ind w:left="0" w:firstLine="0"/>
              <w:jc w:val="right"/>
            </w:pPr>
          </w:p>
        </w:tc>
        <w:tc>
          <w:tcPr>
            <w:tcW w:w="8789" w:type="dxa"/>
          </w:tcPr>
          <w:p w:rsidR="00137094" w:rsidRDefault="00137094" w:rsidP="009723D5">
            <w:pPr>
              <w:pStyle w:val="Brdtext"/>
              <w:keepNext/>
              <w:keepLines/>
            </w:pPr>
            <w:r>
              <w:t xml:space="preserve">Högerklicka på katalogen </w:t>
            </w:r>
            <w:r>
              <w:rPr>
                <w:rStyle w:val="Windowtext"/>
              </w:rPr>
              <w:t>Models</w:t>
            </w:r>
            <w:r>
              <w:t xml:space="preserve"> och välj </w:t>
            </w:r>
            <w:proofErr w:type="spellStart"/>
            <w:r w:rsidRPr="00C17C7F">
              <w:rPr>
                <w:rStyle w:val="Windowtext"/>
              </w:rPr>
              <w:t>Add</w:t>
            </w:r>
            <w:proofErr w:type="spellEnd"/>
            <w:r w:rsidRPr="00C17C7F">
              <w:rPr>
                <w:rStyle w:val="Windowtext"/>
              </w:rPr>
              <w:t xml:space="preserve"> ► </w:t>
            </w:r>
            <w:r>
              <w:rPr>
                <w:rStyle w:val="Windowtext"/>
              </w:rPr>
              <w:t>Class</w:t>
            </w:r>
            <w:proofErr w:type="gramStart"/>
            <w:r w:rsidRPr="00C17C7F">
              <w:rPr>
                <w:rStyle w:val="Windowtext"/>
              </w:rPr>
              <w:t>…</w:t>
            </w:r>
            <w:r>
              <w:t>.</w:t>
            </w:r>
            <w:proofErr w:type="gramEnd"/>
          </w:p>
          <w:p w:rsidR="00137094" w:rsidRDefault="009C4D73" w:rsidP="00B11BB9">
            <w:pPr>
              <w:pStyle w:val="Bildfljdavbeskrivning"/>
            </w:pPr>
            <w:r>
              <w:drawing>
                <wp:inline distT="0" distB="0" distL="0" distR="0" wp14:anchorId="7F0DA351" wp14:editId="493F589B">
                  <wp:extent cx="4716000" cy="2894400"/>
                  <wp:effectExtent l="0" t="0" r="8890" b="127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s\AppData\Local\Temp\SNAGHTML16ac285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000" cy="2894400"/>
                          </a:xfrm>
                          <a:prstGeom prst="rect">
                            <a:avLst/>
                          </a:prstGeom>
                          <a:noFill/>
                          <a:ln>
                            <a:noFill/>
                          </a:ln>
                        </pic:spPr>
                      </pic:pic>
                    </a:graphicData>
                  </a:graphic>
                </wp:inline>
              </w:drawing>
            </w:r>
          </w:p>
          <w:p w:rsidR="00137094" w:rsidRDefault="00137094" w:rsidP="00137094">
            <w:pPr>
              <w:pStyle w:val="Beskrivning"/>
            </w:pPr>
            <w:r>
              <w:t xml:space="preserve">Figur </w:t>
            </w:r>
            <w:fldSimple w:instr=" SEQ Figur \* ARABIC ">
              <w:r w:rsidR="00830316">
                <w:rPr>
                  <w:noProof/>
                </w:rPr>
                <w:t>5</w:t>
              </w:r>
            </w:fldSimple>
            <w:r>
              <w:t>.</w:t>
            </w:r>
          </w:p>
        </w:tc>
      </w:tr>
      <w:tr w:rsidR="009C4D73" w:rsidRPr="00137094" w:rsidTr="00E137C6">
        <w:tc>
          <w:tcPr>
            <w:tcW w:w="419" w:type="dxa"/>
          </w:tcPr>
          <w:p w:rsidR="009C4D73" w:rsidRDefault="009C4D73" w:rsidP="009723D5">
            <w:pPr>
              <w:pStyle w:val="Brdtext"/>
              <w:numPr>
                <w:ilvl w:val="0"/>
                <w:numId w:val="13"/>
              </w:numPr>
              <w:ind w:left="0" w:firstLine="0"/>
              <w:jc w:val="right"/>
            </w:pPr>
          </w:p>
        </w:tc>
        <w:tc>
          <w:tcPr>
            <w:tcW w:w="8789" w:type="dxa"/>
          </w:tcPr>
          <w:p w:rsidR="009C4D73" w:rsidRDefault="009C4D73" w:rsidP="009723D5">
            <w:pPr>
              <w:pStyle w:val="Brdtext"/>
              <w:keepNext/>
              <w:keepLines/>
            </w:pPr>
            <w:r>
              <w:t xml:space="preserve">Dialogrutan </w:t>
            </w:r>
            <w:proofErr w:type="spellStart"/>
            <w:r>
              <w:rPr>
                <w:rStyle w:val="Windowtext"/>
              </w:rPr>
              <w:t>Add</w:t>
            </w:r>
            <w:proofErr w:type="spellEnd"/>
            <w:r>
              <w:rPr>
                <w:rStyle w:val="Windowtext"/>
              </w:rPr>
              <w:t xml:space="preserve"> New Item</w:t>
            </w:r>
            <w:r>
              <w:t xml:space="preserve"> visas.</w:t>
            </w:r>
          </w:p>
          <w:p w:rsidR="009C4D73" w:rsidRDefault="009C4D73" w:rsidP="00B11BB9">
            <w:pPr>
              <w:pStyle w:val="Bildfljdavbeskrivning"/>
            </w:pPr>
            <w:r>
              <w:drawing>
                <wp:inline distT="0" distB="0" distL="0" distR="0" wp14:anchorId="1E3707A8" wp14:editId="402D673D">
                  <wp:extent cx="4543200" cy="3135600"/>
                  <wp:effectExtent l="0" t="0" r="0" b="825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s\AppData\Local\Temp\SNAGHTML16af039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135600"/>
                          </a:xfrm>
                          <a:prstGeom prst="rect">
                            <a:avLst/>
                          </a:prstGeom>
                          <a:noFill/>
                          <a:ln>
                            <a:noFill/>
                          </a:ln>
                        </pic:spPr>
                      </pic:pic>
                    </a:graphicData>
                  </a:graphic>
                </wp:inline>
              </w:drawing>
            </w:r>
          </w:p>
          <w:p w:rsidR="009C4D73" w:rsidRDefault="009C4D73" w:rsidP="009C4D73">
            <w:pPr>
              <w:pStyle w:val="Beskrivning"/>
            </w:pPr>
            <w:r>
              <w:t xml:space="preserve">Figur </w:t>
            </w:r>
            <w:fldSimple w:instr=" SEQ Figur \* ARABIC ">
              <w:r w:rsidR="00830316">
                <w:rPr>
                  <w:noProof/>
                </w:rPr>
                <w:t>6</w:t>
              </w:r>
            </w:fldSimple>
            <w:r>
              <w:t>.</w:t>
            </w:r>
          </w:p>
          <w:p w:rsidR="009C4D73" w:rsidRDefault="009C4D73" w:rsidP="009C4D73">
            <w:pPr>
              <w:pStyle w:val="Brdtext"/>
              <w:numPr>
                <w:ilvl w:val="0"/>
                <w:numId w:val="32"/>
              </w:numPr>
              <w:ind w:left="357" w:hanging="357"/>
            </w:pPr>
            <w:r>
              <w:lastRenderedPageBreak/>
              <w:t>Ange namnet på klassen (</w:t>
            </w:r>
            <w:proofErr w:type="spellStart"/>
            <w:r w:rsidRPr="002A3DEB">
              <w:rPr>
                <w:rStyle w:val="Kod"/>
              </w:rPr>
              <w:t>ElementaryMath</w:t>
            </w:r>
            <w:proofErr w:type="spellEnd"/>
            <w:r>
              <w:t xml:space="preserve">) vid </w:t>
            </w:r>
            <w:r w:rsidRPr="002A3DEB">
              <w:rPr>
                <w:rStyle w:val="Windowtext"/>
              </w:rPr>
              <w:t>Name</w:t>
            </w:r>
            <w:r>
              <w:t>.</w:t>
            </w:r>
          </w:p>
          <w:p w:rsidR="009C4D73" w:rsidRPr="009C4D73" w:rsidRDefault="009C4D73" w:rsidP="009C4D73">
            <w:pPr>
              <w:pStyle w:val="Brdtext"/>
              <w:numPr>
                <w:ilvl w:val="0"/>
                <w:numId w:val="32"/>
              </w:numPr>
              <w:ind w:left="357" w:hanging="357"/>
            </w:pPr>
            <w:r>
              <w:t xml:space="preserve">Klicka på </w:t>
            </w:r>
            <w:proofErr w:type="spellStart"/>
            <w:r>
              <w:rPr>
                <w:rStyle w:val="Windowtext"/>
              </w:rPr>
              <w:t>Add</w:t>
            </w:r>
            <w:proofErr w:type="spellEnd"/>
            <w:r>
              <w:t>.</w:t>
            </w:r>
          </w:p>
        </w:tc>
      </w:tr>
      <w:tr w:rsidR="009C4D73" w:rsidRPr="00137094" w:rsidTr="00DA04C8">
        <w:trPr>
          <w:cantSplit/>
        </w:trPr>
        <w:tc>
          <w:tcPr>
            <w:tcW w:w="419" w:type="dxa"/>
          </w:tcPr>
          <w:p w:rsidR="009C4D73" w:rsidRDefault="009C4D73" w:rsidP="009723D5">
            <w:pPr>
              <w:pStyle w:val="Brdtext"/>
              <w:numPr>
                <w:ilvl w:val="0"/>
                <w:numId w:val="13"/>
              </w:numPr>
              <w:ind w:left="0" w:firstLine="0"/>
              <w:jc w:val="right"/>
            </w:pPr>
          </w:p>
        </w:tc>
        <w:tc>
          <w:tcPr>
            <w:tcW w:w="8789" w:type="dxa"/>
          </w:tcPr>
          <w:p w:rsidR="009C4D73" w:rsidRDefault="009C4D73" w:rsidP="009C4D73">
            <w:pPr>
              <w:pStyle w:val="Brdtext"/>
              <w:keepNext/>
              <w:keepLines/>
              <w:tabs>
                <w:tab w:val="left" w:pos="6684"/>
              </w:tabs>
            </w:pPr>
            <w:r>
              <w:t xml:space="preserve">Klassen </w:t>
            </w:r>
            <w:proofErr w:type="spellStart"/>
            <w:proofErr w:type="gramStart"/>
            <w:r w:rsidRPr="00B32F23">
              <w:rPr>
                <w:rStyle w:val="Kod"/>
              </w:rPr>
              <w:t>ElementaryMath</w:t>
            </w:r>
            <w:r>
              <w:t>,i</w:t>
            </w:r>
            <w:proofErr w:type="spellEnd"/>
            <w:proofErr w:type="gramEnd"/>
            <w:r>
              <w:t xml:space="preserve"> namnområdet </w:t>
            </w:r>
            <w:proofErr w:type="spellStart"/>
            <w:r w:rsidR="00B11BB9">
              <w:rPr>
                <w:rStyle w:val="Kod"/>
              </w:rPr>
              <w:t>MyValuableCalculator</w:t>
            </w:r>
            <w:r w:rsidRPr="006B7BF5">
              <w:rPr>
                <w:rStyle w:val="Kod"/>
              </w:rPr>
              <w:t>.Models</w:t>
            </w:r>
            <w:proofErr w:type="spellEnd"/>
            <w:r>
              <w:t>, ansvara</w:t>
            </w:r>
            <w:r w:rsidR="00B11BB9">
              <w:t>r</w:t>
            </w:r>
            <w:r>
              <w:t xml:space="preserve"> för att två heltal ska adderas. De två </w:t>
            </w:r>
            <w:r w:rsidR="00B11BB9">
              <w:t xml:space="preserve">autoimplementerade </w:t>
            </w:r>
            <w:r>
              <w:t xml:space="preserve">egenskaperna </w:t>
            </w:r>
            <w:r w:rsidRPr="00B32F23">
              <w:rPr>
                <w:rStyle w:val="Kod"/>
              </w:rPr>
              <w:t>Op1</w:t>
            </w:r>
            <w:r>
              <w:t xml:space="preserve"> och </w:t>
            </w:r>
            <w:r w:rsidRPr="00B32F23">
              <w:rPr>
                <w:rStyle w:val="Kod"/>
              </w:rPr>
              <w:t>Op2</w:t>
            </w:r>
            <w:r>
              <w:t xml:space="preserve"> kommer att innehålla de </w:t>
            </w:r>
            <w:r w:rsidR="00B11BB9">
              <w:t xml:space="preserve">värden </w:t>
            </w:r>
            <w:r>
              <w:t xml:space="preserve">användaren matar in i formulärets textfält. Metoden </w:t>
            </w:r>
            <w:proofErr w:type="spellStart"/>
            <w:r w:rsidRPr="00B32F23">
              <w:rPr>
                <w:rStyle w:val="Kod"/>
              </w:rPr>
              <w:t>Compute</w:t>
            </w:r>
            <w:proofErr w:type="spellEnd"/>
            <w:r>
              <w:t xml:space="preserve"> utför </w:t>
            </w:r>
            <w:r w:rsidR="00B11BB9">
              <w:t>additionen</w:t>
            </w:r>
            <w:r>
              <w:t xml:space="preserve"> av </w:t>
            </w:r>
            <w:r w:rsidRPr="00B32F23">
              <w:rPr>
                <w:rStyle w:val="Kod"/>
              </w:rPr>
              <w:t>Op1</w:t>
            </w:r>
            <w:r>
              <w:t xml:space="preserve"> och </w:t>
            </w:r>
            <w:r w:rsidRPr="00B32F23">
              <w:rPr>
                <w:rStyle w:val="Kod"/>
              </w:rPr>
              <w:t>Op2</w:t>
            </w:r>
            <w:r w:rsidRPr="00B32F23">
              <w:t xml:space="preserve"> </w:t>
            </w:r>
            <w:r>
              <w:t xml:space="preserve">och summan lagras i ”read-only”-egenskapen </w:t>
            </w:r>
            <w:proofErr w:type="spellStart"/>
            <w:r w:rsidRPr="00B32F23">
              <w:rPr>
                <w:rStyle w:val="Kod"/>
              </w:rPr>
              <w:t>Result</w:t>
            </w:r>
            <w:proofErr w:type="spellEnd"/>
            <w:r>
              <w:t>.</w:t>
            </w:r>
          </w:p>
          <w:p w:rsidR="00B11BB9" w:rsidRDefault="00B11BB9" w:rsidP="00B11BB9">
            <w:pPr>
              <w:pStyle w:val="Bildfljdavbeskrivning"/>
            </w:pPr>
            <w:r>
              <w:drawing>
                <wp:inline distT="0" distB="0" distL="0" distR="0" wp14:anchorId="28DE5346" wp14:editId="742D5C2C">
                  <wp:extent cx="2880000" cy="1918800"/>
                  <wp:effectExtent l="0" t="0" r="0" b="571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s\AppData\Local\Temp\SNAGHTML16b91fa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18800"/>
                          </a:xfrm>
                          <a:prstGeom prst="rect">
                            <a:avLst/>
                          </a:prstGeom>
                          <a:noFill/>
                          <a:ln>
                            <a:noFill/>
                          </a:ln>
                        </pic:spPr>
                      </pic:pic>
                    </a:graphicData>
                  </a:graphic>
                </wp:inline>
              </w:drawing>
            </w:r>
          </w:p>
          <w:p w:rsidR="009C4D73" w:rsidRDefault="00B11BB9" w:rsidP="007A2946">
            <w:pPr>
              <w:pStyle w:val="Beskrivning"/>
              <w:spacing w:after="120"/>
            </w:pPr>
            <w:r>
              <w:t xml:space="preserve">Figur </w:t>
            </w:r>
            <w:fldSimple w:instr=" SEQ Figur \* ARABIC ">
              <w:r w:rsidR="00830316">
                <w:rPr>
                  <w:noProof/>
                </w:rPr>
                <w:t>7</w:t>
              </w:r>
            </w:fldSimple>
            <w:r>
              <w:t>.</w:t>
            </w:r>
          </w:p>
        </w:tc>
      </w:tr>
      <w:tr w:rsidR="002F7491" w:rsidRPr="00137094" w:rsidTr="00DA04C8">
        <w:trPr>
          <w:cantSplit/>
        </w:trPr>
        <w:tc>
          <w:tcPr>
            <w:tcW w:w="419" w:type="dxa"/>
          </w:tcPr>
          <w:p w:rsidR="002F7491" w:rsidRDefault="002F7491" w:rsidP="009723D5">
            <w:pPr>
              <w:pStyle w:val="Brdtext"/>
              <w:numPr>
                <w:ilvl w:val="0"/>
                <w:numId w:val="13"/>
              </w:numPr>
              <w:ind w:left="0" w:firstLine="0"/>
              <w:jc w:val="right"/>
            </w:pPr>
          </w:p>
        </w:tc>
        <w:tc>
          <w:tcPr>
            <w:tcW w:w="8789" w:type="dxa"/>
          </w:tcPr>
          <w:p w:rsidR="002F7491" w:rsidRDefault="009122FE" w:rsidP="009122FE">
            <w:pPr>
              <w:pStyle w:val="Brdtext"/>
              <w:keepNext/>
              <w:keepLines/>
              <w:tabs>
                <w:tab w:val="left" w:pos="6684"/>
              </w:tabs>
            </w:pPr>
            <w:r>
              <w:t xml:space="preserve">För att Visual Studio ska bli fullt medveten om att en ny klass lagts till projektet bygger du projektet genom att trycka på </w:t>
            </w:r>
            <w:r w:rsidRPr="006B7BF5">
              <w:rPr>
                <w:rStyle w:val="Kod"/>
              </w:rPr>
              <w:t>Skift+F6</w:t>
            </w:r>
            <w:r>
              <w:t xml:space="preserve">. Du kan också välja </w:t>
            </w:r>
            <w:proofErr w:type="spellStart"/>
            <w:proofErr w:type="gramStart"/>
            <w:r w:rsidRPr="006B7BF5">
              <w:rPr>
                <w:rStyle w:val="Windowtext"/>
              </w:rPr>
              <w:t>Build</w:t>
            </w:r>
            <w:proofErr w:type="spellEnd"/>
            <w:r w:rsidRPr="006B7BF5">
              <w:rPr>
                <w:rStyle w:val="Windowtext"/>
              </w:rPr>
              <w:t xml:space="preserve">  ►</w:t>
            </w:r>
            <w:proofErr w:type="gramEnd"/>
            <w:r w:rsidRPr="006B7BF5">
              <w:rPr>
                <w:rStyle w:val="Windowtext"/>
              </w:rPr>
              <w:t xml:space="preserve"> </w:t>
            </w:r>
            <w:proofErr w:type="spellStart"/>
            <w:r w:rsidRPr="006B7BF5">
              <w:rPr>
                <w:rStyle w:val="Windowtext"/>
              </w:rPr>
              <w:t>Build</w:t>
            </w:r>
            <w:proofErr w:type="spellEnd"/>
            <w:r w:rsidRPr="006B7BF5">
              <w:rPr>
                <w:rStyle w:val="Windowtext"/>
              </w:rPr>
              <w:t xml:space="preserve"> </w:t>
            </w:r>
            <w:proofErr w:type="spellStart"/>
            <w:r>
              <w:rPr>
                <w:rStyle w:val="Windowtext"/>
              </w:rPr>
              <w:t>MyValuableCalculator</w:t>
            </w:r>
            <w:proofErr w:type="spellEnd"/>
            <w:r>
              <w:t>.</w:t>
            </w:r>
          </w:p>
          <w:p w:rsidR="00E55480" w:rsidRDefault="00E55480" w:rsidP="00E55480">
            <w:pPr>
              <w:pStyle w:val="Bildfljdavbeskrivning"/>
            </w:pPr>
            <w:r>
              <w:drawing>
                <wp:inline distT="0" distB="0" distL="0" distR="0" wp14:anchorId="575E07B8" wp14:editId="4D5AF476">
                  <wp:extent cx="4197600" cy="1699200"/>
                  <wp:effectExtent l="0" t="0" r="0" b="0"/>
                  <wp:docPr id="62" name="Bildobjekt 62" descr="C:\Users\mats\AppData\Local\Temp\SNAGHTML2b9bb8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ts\AppData\Local\Temp\SNAGHTML2b9bb82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7600" cy="1699200"/>
                          </a:xfrm>
                          <a:prstGeom prst="rect">
                            <a:avLst/>
                          </a:prstGeom>
                          <a:noFill/>
                          <a:ln>
                            <a:noFill/>
                          </a:ln>
                        </pic:spPr>
                      </pic:pic>
                    </a:graphicData>
                  </a:graphic>
                </wp:inline>
              </w:drawing>
            </w:r>
          </w:p>
          <w:p w:rsidR="00E55480" w:rsidRDefault="00E55480" w:rsidP="00E55480">
            <w:pPr>
              <w:pStyle w:val="Beskrivning"/>
            </w:pPr>
            <w:r>
              <w:t xml:space="preserve">Figur </w:t>
            </w:r>
            <w:fldSimple w:instr=" SEQ Figur \* ARABIC ">
              <w:r w:rsidR="00830316">
                <w:rPr>
                  <w:noProof/>
                </w:rPr>
                <w:t>8</w:t>
              </w:r>
            </w:fldSimple>
            <w:r>
              <w:t>.</w:t>
            </w:r>
          </w:p>
        </w:tc>
      </w:tr>
      <w:tr w:rsidR="009122FE" w:rsidRPr="00137094" w:rsidTr="00DA04C8">
        <w:trPr>
          <w:cantSplit/>
        </w:trPr>
        <w:tc>
          <w:tcPr>
            <w:tcW w:w="419" w:type="dxa"/>
          </w:tcPr>
          <w:p w:rsidR="009122FE" w:rsidRDefault="009122FE" w:rsidP="009723D5">
            <w:pPr>
              <w:pStyle w:val="Brdtext"/>
              <w:numPr>
                <w:ilvl w:val="0"/>
                <w:numId w:val="13"/>
              </w:numPr>
              <w:ind w:left="0" w:firstLine="0"/>
              <w:jc w:val="right"/>
            </w:pPr>
          </w:p>
        </w:tc>
        <w:tc>
          <w:tcPr>
            <w:tcW w:w="8789" w:type="dxa"/>
          </w:tcPr>
          <w:p w:rsidR="009122FE" w:rsidRDefault="008D01B7" w:rsidP="008D01B7">
            <w:pPr>
              <w:pStyle w:val="Brdtext"/>
              <w:keepNext/>
              <w:keepLines/>
              <w:tabs>
                <w:tab w:val="left" w:pos="2482"/>
              </w:tabs>
            </w:pPr>
            <w:r>
              <w:t xml:space="preserve">Högerklicka på katalogen </w:t>
            </w:r>
            <w:r>
              <w:rPr>
                <w:rStyle w:val="Windowtext"/>
              </w:rPr>
              <w:t>Controller</w:t>
            </w:r>
            <w:r>
              <w:t xml:space="preserve"> och välj </w:t>
            </w:r>
            <w:proofErr w:type="spellStart"/>
            <w:r w:rsidRPr="00C17C7F">
              <w:rPr>
                <w:rStyle w:val="Windowtext"/>
              </w:rPr>
              <w:t>Add</w:t>
            </w:r>
            <w:proofErr w:type="spellEnd"/>
            <w:r w:rsidRPr="00C17C7F">
              <w:rPr>
                <w:rStyle w:val="Windowtext"/>
              </w:rPr>
              <w:t xml:space="preserve"> ► </w:t>
            </w:r>
            <w:r>
              <w:rPr>
                <w:rStyle w:val="Windowtext"/>
              </w:rPr>
              <w:t>Controller</w:t>
            </w:r>
            <w:proofErr w:type="gramStart"/>
            <w:r w:rsidRPr="00C17C7F">
              <w:rPr>
                <w:rStyle w:val="Windowtext"/>
              </w:rPr>
              <w:t>…</w:t>
            </w:r>
            <w:r>
              <w:t>.</w:t>
            </w:r>
            <w:proofErr w:type="gramEnd"/>
          </w:p>
          <w:p w:rsidR="008D01B7" w:rsidRDefault="008D01B7" w:rsidP="00163825">
            <w:pPr>
              <w:pStyle w:val="Bildfljdavbeskrivning"/>
            </w:pPr>
            <w:r>
              <w:drawing>
                <wp:inline distT="0" distB="0" distL="0" distR="0" wp14:anchorId="19215B1E" wp14:editId="2FB15202">
                  <wp:extent cx="4838400" cy="2797200"/>
                  <wp:effectExtent l="0" t="0" r="635"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s\AppData\Local\Temp\SNAGHTML16e8eab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400" cy="2797200"/>
                          </a:xfrm>
                          <a:prstGeom prst="rect">
                            <a:avLst/>
                          </a:prstGeom>
                          <a:noFill/>
                          <a:ln>
                            <a:noFill/>
                          </a:ln>
                        </pic:spPr>
                      </pic:pic>
                    </a:graphicData>
                  </a:graphic>
                </wp:inline>
              </w:drawing>
            </w:r>
          </w:p>
          <w:p w:rsidR="008D01B7" w:rsidRDefault="008D01B7" w:rsidP="008D01B7">
            <w:pPr>
              <w:pStyle w:val="Beskrivning"/>
            </w:pPr>
            <w:r>
              <w:t xml:space="preserve">Figur </w:t>
            </w:r>
            <w:fldSimple w:instr=" SEQ Figur \* ARABIC ">
              <w:r w:rsidR="00830316">
                <w:rPr>
                  <w:noProof/>
                </w:rPr>
                <w:t>9</w:t>
              </w:r>
            </w:fldSimple>
            <w:r>
              <w:t>.</w:t>
            </w:r>
          </w:p>
        </w:tc>
      </w:tr>
      <w:tr w:rsidR="008D01B7" w:rsidRPr="00137094" w:rsidTr="00E137C6">
        <w:tc>
          <w:tcPr>
            <w:tcW w:w="419" w:type="dxa"/>
          </w:tcPr>
          <w:p w:rsidR="008D01B7" w:rsidRDefault="008D01B7" w:rsidP="009723D5">
            <w:pPr>
              <w:pStyle w:val="Brdtext"/>
              <w:numPr>
                <w:ilvl w:val="0"/>
                <w:numId w:val="13"/>
              </w:numPr>
              <w:ind w:left="0" w:firstLine="0"/>
              <w:jc w:val="right"/>
            </w:pPr>
          </w:p>
        </w:tc>
        <w:tc>
          <w:tcPr>
            <w:tcW w:w="8789" w:type="dxa"/>
          </w:tcPr>
          <w:p w:rsidR="008D01B7" w:rsidRDefault="008D01B7" w:rsidP="00590418">
            <w:pPr>
              <w:pStyle w:val="Brdtext"/>
              <w:keepNext/>
              <w:keepLines/>
            </w:pPr>
            <w:r>
              <w:t xml:space="preserve">Dialogrutan </w:t>
            </w:r>
            <w:proofErr w:type="spellStart"/>
            <w:r>
              <w:rPr>
                <w:rStyle w:val="Windowtext"/>
              </w:rPr>
              <w:t>Add</w:t>
            </w:r>
            <w:proofErr w:type="spellEnd"/>
            <w:r>
              <w:rPr>
                <w:rStyle w:val="Windowtext"/>
              </w:rPr>
              <w:t xml:space="preserve"> Controller</w:t>
            </w:r>
            <w:r>
              <w:t xml:space="preserve"> visas.</w:t>
            </w:r>
          </w:p>
          <w:p w:rsidR="00163825" w:rsidRDefault="00163825" w:rsidP="00163825">
            <w:pPr>
              <w:pStyle w:val="Bildfljdavbeskrivning"/>
            </w:pPr>
            <w:r>
              <w:drawing>
                <wp:inline distT="0" distB="0" distL="0" distR="0" wp14:anchorId="40A3F4D6" wp14:editId="6CF494F9">
                  <wp:extent cx="2872800" cy="1872000"/>
                  <wp:effectExtent l="0" t="0" r="381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s\AppData\Local\Temp\SNAGHTML16eb47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800" cy="1872000"/>
                          </a:xfrm>
                          <a:prstGeom prst="rect">
                            <a:avLst/>
                          </a:prstGeom>
                          <a:noFill/>
                          <a:ln>
                            <a:noFill/>
                          </a:ln>
                        </pic:spPr>
                      </pic:pic>
                    </a:graphicData>
                  </a:graphic>
                </wp:inline>
              </w:drawing>
            </w:r>
          </w:p>
          <w:p w:rsidR="00163825" w:rsidRDefault="00163825" w:rsidP="00163825">
            <w:pPr>
              <w:pStyle w:val="Beskrivning"/>
            </w:pPr>
            <w:r>
              <w:t xml:space="preserve">Figur </w:t>
            </w:r>
            <w:fldSimple w:instr=" SEQ Figur \* ARABIC ">
              <w:r w:rsidR="00830316">
                <w:rPr>
                  <w:noProof/>
                </w:rPr>
                <w:t>10</w:t>
              </w:r>
            </w:fldSimple>
            <w:r>
              <w:t>.</w:t>
            </w:r>
          </w:p>
          <w:p w:rsidR="00E137C6" w:rsidRDefault="00E137C6" w:rsidP="00E137C6">
            <w:pPr>
              <w:pStyle w:val="Brdtext"/>
              <w:numPr>
                <w:ilvl w:val="0"/>
                <w:numId w:val="33"/>
              </w:numPr>
              <w:ind w:left="357" w:hanging="357"/>
            </w:pPr>
            <w:r>
              <w:t xml:space="preserve">Vid </w:t>
            </w:r>
            <w:r>
              <w:rPr>
                <w:rStyle w:val="Windowtext"/>
              </w:rPr>
              <w:t xml:space="preserve">Controller </w:t>
            </w:r>
            <w:r w:rsidRPr="00E36EA6">
              <w:rPr>
                <w:rStyle w:val="Windowtext"/>
              </w:rPr>
              <w:t>Name</w:t>
            </w:r>
            <w:r>
              <w:t xml:space="preserve"> skriver du in namnet, </w:t>
            </w:r>
            <w:r w:rsidRPr="00D40BD3">
              <w:rPr>
                <w:rStyle w:val="Kod"/>
              </w:rPr>
              <w:t>HomeController</w:t>
            </w:r>
            <w:r>
              <w:t xml:space="preserve">, på kontrollern. </w:t>
            </w:r>
            <w:r w:rsidRPr="00D40BD3">
              <w:rPr>
                <w:b/>
                <w:i/>
              </w:rPr>
              <w:t>OBS!</w:t>
            </w:r>
            <w:r w:rsidRPr="00D40BD3">
              <w:rPr>
                <w:i/>
              </w:rPr>
              <w:t xml:space="preserve"> Det är mycket viktigt att namnet på kontrollern avslutas med Controller</w:t>
            </w:r>
            <w:r>
              <w:t>.</w:t>
            </w:r>
          </w:p>
          <w:p w:rsidR="00E137C6" w:rsidRPr="00E137C6" w:rsidRDefault="00E137C6" w:rsidP="00E137C6">
            <w:pPr>
              <w:pStyle w:val="Brdtext"/>
              <w:numPr>
                <w:ilvl w:val="0"/>
                <w:numId w:val="33"/>
              </w:numPr>
              <w:ind w:left="357" w:hanging="357"/>
            </w:pPr>
            <w:r>
              <w:t xml:space="preserve">Klicka på </w:t>
            </w:r>
            <w:proofErr w:type="spellStart"/>
            <w:r w:rsidRPr="00D40BD3">
              <w:rPr>
                <w:rStyle w:val="Windowtext"/>
              </w:rPr>
              <w:t>Add</w:t>
            </w:r>
            <w:proofErr w:type="spellEnd"/>
            <w:r>
              <w:t>.</w:t>
            </w:r>
          </w:p>
        </w:tc>
      </w:tr>
      <w:tr w:rsidR="00FE7CDB" w:rsidRPr="00137094" w:rsidTr="00DA04C8">
        <w:trPr>
          <w:cantSplit/>
        </w:trPr>
        <w:tc>
          <w:tcPr>
            <w:tcW w:w="419" w:type="dxa"/>
          </w:tcPr>
          <w:p w:rsidR="00FE7CDB" w:rsidRDefault="00FE7CDB" w:rsidP="009723D5">
            <w:pPr>
              <w:pStyle w:val="Brdtext"/>
              <w:numPr>
                <w:ilvl w:val="0"/>
                <w:numId w:val="13"/>
              </w:numPr>
              <w:ind w:left="0" w:firstLine="0"/>
              <w:jc w:val="right"/>
            </w:pPr>
          </w:p>
        </w:tc>
        <w:tc>
          <w:tcPr>
            <w:tcW w:w="8789" w:type="dxa"/>
          </w:tcPr>
          <w:p w:rsidR="00FE7CDB" w:rsidRDefault="00712FDB" w:rsidP="008D01B7">
            <w:pPr>
              <w:pStyle w:val="Brdtext"/>
            </w:pPr>
            <w:r>
              <w:t xml:space="preserve">Kontrollern </w:t>
            </w:r>
            <w:r w:rsidRPr="00C77F50">
              <w:rPr>
                <w:rStyle w:val="Kod"/>
              </w:rPr>
              <w:t>HomeController</w:t>
            </w:r>
            <w:r>
              <w:t xml:space="preserve"> skapas.</w:t>
            </w:r>
          </w:p>
          <w:p w:rsidR="005E74F4" w:rsidRDefault="005E74F4" w:rsidP="00AE30B9">
            <w:pPr>
              <w:pStyle w:val="Bildfljdavbeskrivning"/>
            </w:pPr>
            <w:r>
              <w:drawing>
                <wp:inline distT="0" distB="0" distL="0" distR="0" wp14:anchorId="7E040F7C" wp14:editId="7CD31223">
                  <wp:extent cx="2674800" cy="188640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s\AppData\Local\Temp\SNAGHTML16f0596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4800" cy="1886400"/>
                          </a:xfrm>
                          <a:prstGeom prst="rect">
                            <a:avLst/>
                          </a:prstGeom>
                          <a:noFill/>
                          <a:ln>
                            <a:noFill/>
                          </a:ln>
                        </pic:spPr>
                      </pic:pic>
                    </a:graphicData>
                  </a:graphic>
                </wp:inline>
              </w:drawing>
            </w:r>
          </w:p>
          <w:p w:rsidR="00712FDB" w:rsidRDefault="005E74F4" w:rsidP="005E74F4">
            <w:pPr>
              <w:pStyle w:val="Beskrivning"/>
            </w:pPr>
            <w:r>
              <w:t xml:space="preserve">Figur </w:t>
            </w:r>
            <w:fldSimple w:instr=" SEQ Figur \* ARABIC ">
              <w:r w:rsidR="00830316">
                <w:rPr>
                  <w:noProof/>
                </w:rPr>
                <w:t>11</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2553E6" w:rsidRDefault="00937CCB" w:rsidP="008D01B7">
            <w:pPr>
              <w:pStyle w:val="Brdtext"/>
            </w:pPr>
            <w:r>
              <w:t xml:space="preserve">Komplettera metoden </w:t>
            </w:r>
            <w:r w:rsidRPr="003651BB">
              <w:rPr>
                <w:rStyle w:val="Kod"/>
              </w:rPr>
              <w:t>Index</w:t>
            </w:r>
            <w:r>
              <w:t xml:space="preserve"> för att skapa en modell, en </w:t>
            </w:r>
            <w:proofErr w:type="spellStart"/>
            <w:r>
              <w:t>instan</w:t>
            </w:r>
            <w:proofErr w:type="spellEnd"/>
          </w:p>
          <w:p w:rsidR="00937CCB" w:rsidRDefault="00937CCB" w:rsidP="008D01B7">
            <w:pPr>
              <w:pStyle w:val="Brdtext"/>
            </w:pPr>
            <w:r>
              <w:t xml:space="preserve">s av klassen </w:t>
            </w:r>
            <w:proofErr w:type="spellStart"/>
            <w:r w:rsidRPr="00B21543">
              <w:rPr>
                <w:rStyle w:val="Kod"/>
              </w:rPr>
              <w:t>ElementaryMath</w:t>
            </w:r>
            <w:proofErr w:type="spellEnd"/>
            <w:r>
              <w:t>, som skickas till vyn.</w:t>
            </w:r>
          </w:p>
          <w:p w:rsidR="00CF582B" w:rsidRDefault="00385D60" w:rsidP="00AE30B9">
            <w:pPr>
              <w:pStyle w:val="Bildfljdavbeskrivning"/>
            </w:pPr>
            <w:r>
              <w:drawing>
                <wp:inline distT="0" distB="0" distL="0" distR="0" wp14:anchorId="486BBFED" wp14:editId="68AEC0A3">
                  <wp:extent cx="2721600" cy="2066400"/>
                  <wp:effectExtent l="0" t="0" r="317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s\AppData\Local\Temp\SNAGHTML21a115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1600" cy="2066400"/>
                          </a:xfrm>
                          <a:prstGeom prst="rect">
                            <a:avLst/>
                          </a:prstGeom>
                          <a:noFill/>
                          <a:ln>
                            <a:noFill/>
                          </a:ln>
                        </pic:spPr>
                      </pic:pic>
                    </a:graphicData>
                  </a:graphic>
                </wp:inline>
              </w:drawing>
            </w:r>
          </w:p>
          <w:p w:rsidR="00937CCB" w:rsidRDefault="00CF582B" w:rsidP="00CF582B">
            <w:pPr>
              <w:pStyle w:val="Beskrivning"/>
            </w:pPr>
            <w:r>
              <w:t xml:space="preserve">Figur </w:t>
            </w:r>
            <w:fldSimple w:instr=" SEQ Figur \* ARABIC ">
              <w:r w:rsidR="00830316">
                <w:rPr>
                  <w:noProof/>
                </w:rPr>
                <w:t>12</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8D01B7">
            <w:pPr>
              <w:pStyle w:val="Brdtext"/>
            </w:pPr>
            <w:r>
              <w:t xml:space="preserve">Högerklicka någonstans i metoden </w:t>
            </w:r>
            <w:r w:rsidRPr="003651BB">
              <w:rPr>
                <w:rStyle w:val="Kod"/>
              </w:rPr>
              <w:t>Index</w:t>
            </w:r>
            <w:r>
              <w:t xml:space="preserve"> och välj </w:t>
            </w:r>
            <w:proofErr w:type="spellStart"/>
            <w:r>
              <w:rPr>
                <w:rStyle w:val="Windowtext"/>
              </w:rPr>
              <w:t>Add</w:t>
            </w:r>
            <w:proofErr w:type="spellEnd"/>
            <w:r>
              <w:rPr>
                <w:rStyle w:val="Windowtext"/>
              </w:rPr>
              <w:t xml:space="preserve"> View</w:t>
            </w:r>
            <w:proofErr w:type="gramStart"/>
            <w:r>
              <w:rPr>
                <w:rStyle w:val="Windowtext"/>
              </w:rPr>
              <w:t>…</w:t>
            </w:r>
            <w:r>
              <w:t>.</w:t>
            </w:r>
            <w:proofErr w:type="gramEnd"/>
          </w:p>
          <w:p w:rsidR="00CF582B" w:rsidRDefault="00302AD3" w:rsidP="00AE30B9">
            <w:pPr>
              <w:pStyle w:val="Bildfljdavbeskrivning"/>
            </w:pPr>
            <w:r>
              <w:drawing>
                <wp:inline distT="0" distB="0" distL="0" distR="0" wp14:anchorId="13210961" wp14:editId="757191BF">
                  <wp:extent cx="3081600" cy="2282400"/>
                  <wp:effectExtent l="0" t="0" r="5080" b="381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ts\AppData\Local\Temp\SNAGHTML1d5d0e0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600" cy="2282400"/>
                          </a:xfrm>
                          <a:prstGeom prst="rect">
                            <a:avLst/>
                          </a:prstGeom>
                          <a:noFill/>
                          <a:ln>
                            <a:noFill/>
                          </a:ln>
                        </pic:spPr>
                      </pic:pic>
                    </a:graphicData>
                  </a:graphic>
                </wp:inline>
              </w:drawing>
            </w:r>
          </w:p>
          <w:p w:rsidR="00937CCB" w:rsidRDefault="00CF582B" w:rsidP="00CF582B">
            <w:pPr>
              <w:pStyle w:val="Beskrivning"/>
            </w:pPr>
            <w:r>
              <w:t xml:space="preserve">Figur </w:t>
            </w:r>
            <w:fldSimple w:instr=" SEQ Figur \* ARABIC ">
              <w:r w:rsidR="00830316">
                <w:rPr>
                  <w:noProof/>
                </w:rPr>
                <w:t>13</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937CCB">
            <w:pPr>
              <w:pStyle w:val="Brdtext"/>
            </w:pPr>
            <w:r>
              <w:t xml:space="preserve">Dialogrutan </w:t>
            </w:r>
            <w:proofErr w:type="spellStart"/>
            <w:r>
              <w:rPr>
                <w:rStyle w:val="Windowtext"/>
              </w:rPr>
              <w:t>Add</w:t>
            </w:r>
            <w:proofErr w:type="spellEnd"/>
            <w:r>
              <w:rPr>
                <w:rStyle w:val="Windowtext"/>
              </w:rPr>
              <w:t xml:space="preserve"> View</w:t>
            </w:r>
            <w:r>
              <w:t xml:space="preserve"> visas.</w:t>
            </w:r>
          </w:p>
          <w:p w:rsidR="00E137C6" w:rsidRDefault="00850168" w:rsidP="00AE30B9">
            <w:pPr>
              <w:pStyle w:val="Bildfljdavbeskrivning"/>
            </w:pPr>
            <w:r>
              <w:drawing>
                <wp:inline distT="0" distB="0" distL="0" distR="0" wp14:anchorId="20F13F7B" wp14:editId="621D0528">
                  <wp:extent cx="3409200" cy="3362400"/>
                  <wp:effectExtent l="0" t="0" r="1270" b="0"/>
                  <wp:docPr id="55" name="Bildobjek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2b2dc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200" cy="3362400"/>
                          </a:xfrm>
                          <a:prstGeom prst="rect">
                            <a:avLst/>
                          </a:prstGeom>
                          <a:noFill/>
                          <a:ln>
                            <a:noFill/>
                          </a:ln>
                        </pic:spPr>
                      </pic:pic>
                    </a:graphicData>
                  </a:graphic>
                </wp:inline>
              </w:drawing>
            </w:r>
          </w:p>
          <w:p w:rsidR="00CF582B" w:rsidRDefault="00E137C6" w:rsidP="00E137C6">
            <w:pPr>
              <w:pStyle w:val="Beskrivning"/>
            </w:pPr>
            <w:r>
              <w:t xml:space="preserve">Figur </w:t>
            </w:r>
            <w:fldSimple w:instr=" SEQ Figur \* ARABIC ">
              <w:r w:rsidR="00830316">
                <w:rPr>
                  <w:noProof/>
                </w:rPr>
                <w:t>14</w:t>
              </w:r>
            </w:fldSimple>
            <w:r>
              <w:t>.</w:t>
            </w:r>
          </w:p>
          <w:p w:rsidR="00937CCB" w:rsidRDefault="00937CCB" w:rsidP="00937CCB">
            <w:pPr>
              <w:pStyle w:val="Brdtext"/>
              <w:numPr>
                <w:ilvl w:val="0"/>
                <w:numId w:val="34"/>
              </w:numPr>
              <w:ind w:left="357" w:hanging="357"/>
            </w:pPr>
            <w:r>
              <w:t xml:space="preserve">Det är viktigt att vyn har samma namn som metoden i kontrollern, d.v.s. </w:t>
            </w:r>
            <w:r w:rsidRPr="003273AE">
              <w:rPr>
                <w:rStyle w:val="Kod"/>
              </w:rPr>
              <w:t>Index</w:t>
            </w:r>
            <w:r>
              <w:t>.</w:t>
            </w:r>
          </w:p>
          <w:p w:rsidR="0047476B" w:rsidRDefault="0047476B" w:rsidP="00937CCB">
            <w:pPr>
              <w:pStyle w:val="Brdtext"/>
              <w:numPr>
                <w:ilvl w:val="0"/>
                <w:numId w:val="34"/>
              </w:numPr>
              <w:ind w:left="357" w:hanging="357"/>
            </w:pPr>
            <w:r>
              <w:t xml:space="preserve">Kontrollera så att </w:t>
            </w:r>
            <w:proofErr w:type="spellStart"/>
            <w:r w:rsidRPr="00302AD3">
              <w:rPr>
                <w:rStyle w:val="Windowtext"/>
              </w:rPr>
              <w:t>Razor</w:t>
            </w:r>
            <w:proofErr w:type="spellEnd"/>
            <w:r>
              <w:t xml:space="preserve"> är valt under </w:t>
            </w:r>
            <w:r w:rsidRPr="00302AD3">
              <w:rPr>
                <w:rStyle w:val="Windowtext"/>
              </w:rPr>
              <w:t xml:space="preserve">View </w:t>
            </w:r>
            <w:proofErr w:type="spellStart"/>
            <w:r w:rsidRPr="00302AD3">
              <w:rPr>
                <w:rStyle w:val="Windowtext"/>
              </w:rPr>
              <w:t>engine</w:t>
            </w:r>
            <w:proofErr w:type="spellEnd"/>
            <w:proofErr w:type="gramStart"/>
            <w:r w:rsidR="00302AD3" w:rsidRPr="00302AD3">
              <w:rPr>
                <w:rStyle w:val="Windowtext"/>
              </w:rPr>
              <w:t>:</w:t>
            </w:r>
            <w:r>
              <w:t>.</w:t>
            </w:r>
            <w:proofErr w:type="gramEnd"/>
          </w:p>
          <w:p w:rsidR="00937CCB" w:rsidRPr="00937CCB" w:rsidRDefault="00937CCB" w:rsidP="00937CCB">
            <w:pPr>
              <w:pStyle w:val="Brdtext"/>
              <w:numPr>
                <w:ilvl w:val="0"/>
                <w:numId w:val="34"/>
              </w:numPr>
              <w:ind w:left="357" w:hanging="357"/>
              <w:rPr>
                <w:lang w:val="en-US"/>
              </w:rPr>
            </w:pPr>
            <w:proofErr w:type="spellStart"/>
            <w:r w:rsidRPr="00937CCB">
              <w:rPr>
                <w:lang w:val="en-US"/>
              </w:rPr>
              <w:t>Markera</w:t>
            </w:r>
            <w:proofErr w:type="spellEnd"/>
            <w:r w:rsidRPr="00937CCB">
              <w:rPr>
                <w:lang w:val="en-US"/>
              </w:rPr>
              <w:t xml:space="preserve"> </w:t>
            </w:r>
            <w:r w:rsidRPr="00937CCB">
              <w:rPr>
                <w:rStyle w:val="Windowtext"/>
                <w:lang w:val="en-US"/>
              </w:rPr>
              <w:t>Create a strongly-typed view</w:t>
            </w:r>
            <w:r w:rsidRPr="00937CCB">
              <w:rPr>
                <w:lang w:val="en-US"/>
              </w:rPr>
              <w:t>.</w:t>
            </w:r>
          </w:p>
          <w:p w:rsidR="00937CCB" w:rsidRDefault="00937CCB" w:rsidP="00937CCB">
            <w:pPr>
              <w:pStyle w:val="Brdtext"/>
              <w:numPr>
                <w:ilvl w:val="0"/>
                <w:numId w:val="34"/>
              </w:numPr>
              <w:ind w:left="357" w:hanging="357"/>
            </w:pPr>
            <w:r>
              <w:t xml:space="preserve">Vid </w:t>
            </w:r>
            <w:r w:rsidR="00A93275">
              <w:rPr>
                <w:rStyle w:val="Windowtext"/>
              </w:rPr>
              <w:t>Model</w:t>
            </w:r>
            <w:r>
              <w:rPr>
                <w:rStyle w:val="Windowtext"/>
              </w:rPr>
              <w:t xml:space="preserve"> </w:t>
            </w:r>
            <w:proofErr w:type="spellStart"/>
            <w:r>
              <w:rPr>
                <w:rStyle w:val="Windowtext"/>
              </w:rPr>
              <w:t>class</w:t>
            </w:r>
            <w:proofErr w:type="spellEnd"/>
            <w:r>
              <w:rPr>
                <w:rStyle w:val="Windowtext"/>
              </w:rPr>
              <w:t>:</w:t>
            </w:r>
            <w:r w:rsidRPr="003273AE">
              <w:t xml:space="preserve"> välj klasse</w:t>
            </w:r>
            <w:r>
              <w:t xml:space="preserve">n </w:t>
            </w:r>
            <w:proofErr w:type="spellStart"/>
            <w:r w:rsidRPr="00302AD3">
              <w:rPr>
                <w:rStyle w:val="Windowtext"/>
              </w:rPr>
              <w:t>ElementaryMath</w:t>
            </w:r>
            <w:proofErr w:type="spellEnd"/>
            <w:r w:rsidR="00302AD3">
              <w:rPr>
                <w:rStyle w:val="Windowtext"/>
              </w:rPr>
              <w:t xml:space="preserve"> (</w:t>
            </w:r>
            <w:proofErr w:type="spellStart"/>
            <w:r w:rsidR="00302AD3">
              <w:rPr>
                <w:rStyle w:val="Windowtext"/>
              </w:rPr>
              <w:t>MyValuableCalculator</w:t>
            </w:r>
            <w:proofErr w:type="gramStart"/>
            <w:r w:rsidR="00302AD3">
              <w:rPr>
                <w:rStyle w:val="Windowtext"/>
              </w:rPr>
              <w:t>.Models</w:t>
            </w:r>
            <w:proofErr w:type="spellEnd"/>
            <w:proofErr w:type="gramEnd"/>
            <w:r w:rsidR="00302AD3">
              <w:rPr>
                <w:rStyle w:val="Windowtext"/>
              </w:rPr>
              <w:t>)</w:t>
            </w:r>
            <w:r>
              <w:t>.</w:t>
            </w:r>
          </w:p>
          <w:p w:rsidR="0047476B" w:rsidRDefault="0047476B" w:rsidP="00937CCB">
            <w:pPr>
              <w:pStyle w:val="Brdtext"/>
              <w:numPr>
                <w:ilvl w:val="0"/>
                <w:numId w:val="34"/>
              </w:numPr>
              <w:ind w:left="357" w:hanging="357"/>
            </w:pPr>
            <w:r w:rsidRPr="0047476B">
              <w:rPr>
                <w:rStyle w:val="Windowtext"/>
              </w:rPr>
              <w:t xml:space="preserve">Under </w:t>
            </w:r>
            <w:proofErr w:type="spellStart"/>
            <w:r w:rsidRPr="0047476B">
              <w:rPr>
                <w:rStyle w:val="Windowtext"/>
              </w:rPr>
              <w:t>Scaffold</w:t>
            </w:r>
            <w:proofErr w:type="spellEnd"/>
            <w:r w:rsidRPr="0047476B">
              <w:rPr>
                <w:rStyle w:val="Windowtext"/>
              </w:rPr>
              <w:t xml:space="preserve"> template</w:t>
            </w:r>
            <w:r>
              <w:t xml:space="preserve"> ska </w:t>
            </w:r>
            <w:proofErr w:type="spellStart"/>
            <w:r w:rsidRPr="0047476B">
              <w:rPr>
                <w:rStyle w:val="Windowtext"/>
              </w:rPr>
              <w:t>Empty</w:t>
            </w:r>
            <w:proofErr w:type="spellEnd"/>
            <w:r>
              <w:t xml:space="preserve"> vara valt.</w:t>
            </w:r>
          </w:p>
          <w:p w:rsidR="0047476B" w:rsidRDefault="0047476B" w:rsidP="00937CCB">
            <w:pPr>
              <w:pStyle w:val="Brdtext"/>
              <w:numPr>
                <w:ilvl w:val="0"/>
                <w:numId w:val="34"/>
              </w:numPr>
              <w:ind w:left="357" w:hanging="357"/>
            </w:pPr>
            <w:proofErr w:type="spellStart"/>
            <w:r w:rsidRPr="0047476B">
              <w:rPr>
                <w:rStyle w:val="Windowtext"/>
              </w:rPr>
              <w:t>Reference</w:t>
            </w:r>
            <w:proofErr w:type="spellEnd"/>
            <w:r w:rsidRPr="0047476B">
              <w:rPr>
                <w:rStyle w:val="Windowtext"/>
              </w:rPr>
              <w:t xml:space="preserve"> script </w:t>
            </w:r>
            <w:proofErr w:type="spellStart"/>
            <w:r w:rsidRPr="0047476B">
              <w:rPr>
                <w:rStyle w:val="Windowtext"/>
              </w:rPr>
              <w:t>libraries</w:t>
            </w:r>
            <w:proofErr w:type="spellEnd"/>
            <w:r>
              <w:t xml:space="preserve"> ska vara markerad.</w:t>
            </w:r>
          </w:p>
          <w:p w:rsidR="00937CCB" w:rsidRDefault="00937CCB" w:rsidP="00CF582B">
            <w:pPr>
              <w:pStyle w:val="Brdtext"/>
              <w:numPr>
                <w:ilvl w:val="0"/>
                <w:numId w:val="34"/>
              </w:numPr>
              <w:ind w:left="357" w:hanging="357"/>
            </w:pPr>
            <w:r>
              <w:t xml:space="preserve">Klicka på </w:t>
            </w:r>
            <w:proofErr w:type="spellStart"/>
            <w:r>
              <w:rPr>
                <w:rStyle w:val="Windowtext"/>
              </w:rPr>
              <w:t>Add</w:t>
            </w:r>
            <w:proofErr w:type="spellEnd"/>
            <w:r w:rsidRPr="00CF582B">
              <w:rPr>
                <w:rStyle w:val="Windowtext"/>
                <w:b w:val="0"/>
              </w:rP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937CCB">
            <w:pPr>
              <w:pStyle w:val="Brdtext"/>
            </w:pPr>
            <w:r>
              <w:t xml:space="preserve">Filen </w:t>
            </w:r>
            <w:proofErr w:type="spellStart"/>
            <w:r w:rsidRPr="00805F3D">
              <w:rPr>
                <w:rStyle w:val="Kod"/>
              </w:rPr>
              <w:t>Index.</w:t>
            </w:r>
            <w:r w:rsidR="00A93275">
              <w:rPr>
                <w:rStyle w:val="Kod"/>
              </w:rPr>
              <w:t>cshtml</w:t>
            </w:r>
            <w:proofErr w:type="spellEnd"/>
            <w:r>
              <w:t xml:space="preserve"> skapas i katalogen </w:t>
            </w:r>
            <w:r w:rsidRPr="00805F3D">
              <w:rPr>
                <w:rStyle w:val="Kod"/>
              </w:rPr>
              <w:t>\Views\</w:t>
            </w:r>
            <w:proofErr w:type="spellStart"/>
            <w:r w:rsidRPr="00805F3D">
              <w:rPr>
                <w:rStyle w:val="Kod"/>
              </w:rPr>
              <w:t>Home</w:t>
            </w:r>
            <w:proofErr w:type="spellEnd"/>
            <w:r>
              <w:t>.</w:t>
            </w:r>
          </w:p>
          <w:p w:rsidR="00937CCB" w:rsidRDefault="00937CCB" w:rsidP="00937CCB">
            <w:pPr>
              <w:pStyle w:val="Brdtext"/>
            </w:pPr>
            <w:r>
              <w:t xml:space="preserve">Vyer som tillhör kontrollern </w:t>
            </w:r>
            <w:r w:rsidRPr="00805F3D">
              <w:rPr>
                <w:rStyle w:val="Kod"/>
              </w:rPr>
              <w:t>HomeController</w:t>
            </w:r>
            <w:r>
              <w:t xml:space="preserve"> måste placeras i katalogen </w:t>
            </w:r>
            <w:r w:rsidRPr="00805F3D">
              <w:rPr>
                <w:rStyle w:val="Kod"/>
              </w:rPr>
              <w:t>\Views\</w:t>
            </w:r>
            <w:proofErr w:type="spellStart"/>
            <w:r w:rsidRPr="00805F3D">
              <w:rPr>
                <w:rStyle w:val="Kod"/>
              </w:rPr>
              <w:t>Home</w:t>
            </w:r>
            <w:proofErr w:type="spellEnd"/>
            <w:r w:rsidRPr="00805F3D">
              <w:rPr>
                <w:rStyle w:val="Kod"/>
              </w:rPr>
              <w:t>.</w:t>
            </w:r>
            <w:r>
              <w:t xml:space="preserve"> Det är vanligt att vyernas namn är detsamma som kontrollmetoden som använder dem, men det behöver inte vara så.</w:t>
            </w:r>
          </w:p>
          <w:p w:rsidR="00A9166D" w:rsidRDefault="00E55480" w:rsidP="00AE30B9">
            <w:pPr>
              <w:pStyle w:val="Bildfljdavbeskrivning"/>
            </w:pPr>
            <w:r>
              <w:drawing>
                <wp:inline distT="0" distB="0" distL="0" distR="0">
                  <wp:extent cx="1872000" cy="2386800"/>
                  <wp:effectExtent l="0" t="0" r="0" b="0"/>
                  <wp:docPr id="63" name="Bildobjek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ts\AppData\Local\Temp\SNAGHTML2b9dab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2000" cy="2386800"/>
                          </a:xfrm>
                          <a:prstGeom prst="rect">
                            <a:avLst/>
                          </a:prstGeom>
                          <a:noFill/>
                          <a:ln>
                            <a:noFill/>
                          </a:ln>
                        </pic:spPr>
                      </pic:pic>
                    </a:graphicData>
                  </a:graphic>
                </wp:inline>
              </w:drawing>
            </w:r>
          </w:p>
          <w:p w:rsidR="00A9166D" w:rsidRDefault="00A9166D" w:rsidP="00A9166D">
            <w:pPr>
              <w:pStyle w:val="Beskrivning"/>
            </w:pPr>
            <w:r>
              <w:t xml:space="preserve">Figur </w:t>
            </w:r>
            <w:fldSimple w:instr=" SEQ Figur \* ARABIC ">
              <w:r w:rsidR="00830316">
                <w:rPr>
                  <w:noProof/>
                </w:rPr>
                <w:t>15</w:t>
              </w:r>
            </w:fldSimple>
            <w:r>
              <w:t>.</w:t>
            </w:r>
          </w:p>
          <w:p w:rsidR="00937CCB" w:rsidRDefault="00937CCB" w:rsidP="00937CCB">
            <w:pPr>
              <w:pStyle w:val="Brdtext"/>
            </w:pPr>
            <w:r w:rsidRPr="00B73F27">
              <w:rPr>
                <w:b/>
                <w:i/>
              </w:rPr>
              <w:t>OBS!</w:t>
            </w:r>
            <w:r w:rsidRPr="00B73F27">
              <w:rPr>
                <w:i/>
              </w:rPr>
              <w:t xml:space="preserve"> Vy-filen har filändelsen .</w:t>
            </w:r>
            <w:proofErr w:type="spellStart"/>
            <w:r>
              <w:rPr>
                <w:i/>
              </w:rPr>
              <w:t>cshtml</w:t>
            </w:r>
            <w:proofErr w:type="spellEnd"/>
            <w:r>
              <w:rPr>
                <w:i/>
              </w:rPr>
              <w:t xml:space="preserve"> och </w:t>
            </w:r>
            <w:r w:rsidRPr="00B73F27">
              <w:rPr>
                <w:i/>
              </w:rPr>
              <w:t>sakna</w:t>
            </w:r>
            <w:r>
              <w:rPr>
                <w:i/>
              </w:rPr>
              <w:t>r</w:t>
            </w:r>
            <w:r w:rsidRPr="00B73F27">
              <w:rPr>
                <w:i/>
              </w:rPr>
              <w:t xml:space="preserve"> en ”code behind”</w:t>
            </w:r>
            <w:r>
              <w:rPr>
                <w:i/>
              </w:rPr>
              <w:t>-fil; den behövs inte.</w:t>
            </w:r>
          </w:p>
        </w:tc>
      </w:tr>
      <w:tr w:rsidR="005E3B75" w:rsidRPr="00137094" w:rsidTr="00DA04C8">
        <w:trPr>
          <w:cantSplit/>
        </w:trPr>
        <w:tc>
          <w:tcPr>
            <w:tcW w:w="419" w:type="dxa"/>
          </w:tcPr>
          <w:p w:rsidR="005E3B75" w:rsidRDefault="005E3B75" w:rsidP="009723D5">
            <w:pPr>
              <w:pStyle w:val="Brdtext"/>
              <w:numPr>
                <w:ilvl w:val="0"/>
                <w:numId w:val="13"/>
              </w:numPr>
              <w:ind w:left="0" w:firstLine="0"/>
              <w:jc w:val="right"/>
            </w:pPr>
          </w:p>
        </w:tc>
        <w:tc>
          <w:tcPr>
            <w:tcW w:w="8789" w:type="dxa"/>
          </w:tcPr>
          <w:p w:rsidR="005E3B75" w:rsidRDefault="003253A9" w:rsidP="00937CCB">
            <w:pPr>
              <w:pStyle w:val="Brdtext"/>
            </w:pPr>
            <w:r>
              <w:t>Med Html-hjälpmetoder skapas ett formulär.</w:t>
            </w:r>
            <w:r w:rsidR="0094573F">
              <w:t xml:space="preserve"> Den första raden talar om att vyn är starkt typad och dess modell är av typen </w:t>
            </w:r>
            <w:proofErr w:type="spellStart"/>
            <w:r w:rsidR="0094573F" w:rsidRPr="0094573F">
              <w:rPr>
                <w:rStyle w:val="Kod"/>
              </w:rPr>
              <w:t>ElementaryMath</w:t>
            </w:r>
            <w:proofErr w:type="spellEnd"/>
            <w:r w:rsidR="0094573F">
              <w:t>.</w:t>
            </w:r>
          </w:p>
          <w:p w:rsidR="0094573F" w:rsidRDefault="0094573F" w:rsidP="00AE30B9">
            <w:pPr>
              <w:pStyle w:val="Bildfljdavbeskrivning"/>
            </w:pPr>
            <w:r>
              <w:drawing>
                <wp:inline distT="0" distB="0" distL="0" distR="0" wp14:anchorId="19915D67" wp14:editId="78B9042B">
                  <wp:extent cx="2912400" cy="1904400"/>
                  <wp:effectExtent l="0" t="0" r="254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s\AppData\Local\Temp\SNAGHTML24fbec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400" cy="1904400"/>
                          </a:xfrm>
                          <a:prstGeom prst="rect">
                            <a:avLst/>
                          </a:prstGeom>
                          <a:noFill/>
                          <a:ln>
                            <a:noFill/>
                          </a:ln>
                        </pic:spPr>
                      </pic:pic>
                    </a:graphicData>
                  </a:graphic>
                </wp:inline>
              </w:drawing>
            </w:r>
          </w:p>
          <w:p w:rsidR="003253A9" w:rsidRDefault="00CD3CB8" w:rsidP="00CD3CB8">
            <w:pPr>
              <w:pStyle w:val="Beskrivning"/>
            </w:pPr>
            <w:r>
              <w:t xml:space="preserve">Figur </w:t>
            </w:r>
            <w:fldSimple w:instr=" SEQ Figur \* ARABIC ">
              <w:r w:rsidR="00830316">
                <w:rPr>
                  <w:noProof/>
                </w:rPr>
                <w:t>16</w:t>
              </w:r>
            </w:fldSimple>
            <w:r>
              <w:t>.</w:t>
            </w:r>
            <w:r w:rsidR="0094573F">
              <w:t xml:space="preserve"> På raderna 9, 11 och 13 refererar m till objektet som utgör modellen.</w:t>
            </w:r>
          </w:p>
        </w:tc>
      </w:tr>
      <w:tr w:rsidR="003253A9" w:rsidRPr="00137094" w:rsidTr="00DA04C8">
        <w:tc>
          <w:tcPr>
            <w:tcW w:w="419" w:type="dxa"/>
          </w:tcPr>
          <w:p w:rsidR="003253A9" w:rsidRDefault="003253A9" w:rsidP="009723D5">
            <w:pPr>
              <w:pStyle w:val="Brdtext"/>
              <w:numPr>
                <w:ilvl w:val="0"/>
                <w:numId w:val="13"/>
              </w:numPr>
              <w:ind w:left="0" w:firstLine="0"/>
              <w:jc w:val="right"/>
            </w:pPr>
          </w:p>
        </w:tc>
        <w:tc>
          <w:tcPr>
            <w:tcW w:w="8789" w:type="dxa"/>
          </w:tcPr>
          <w:p w:rsidR="003253A9" w:rsidRDefault="003253A9" w:rsidP="00937CCB">
            <w:pPr>
              <w:pStyle w:val="Brdtext"/>
            </w:pPr>
            <w:r>
              <w:t xml:space="preserve">Webbapplikationen är nu färdig för att provköras för första gången. Enklast provkör du den genom att trycka på </w:t>
            </w:r>
            <w:r>
              <w:rPr>
                <w:rStyle w:val="Kod"/>
              </w:rPr>
              <w:t>Ctrl+F5</w:t>
            </w:r>
            <w:r>
              <w:t>.</w:t>
            </w:r>
          </w:p>
          <w:p w:rsidR="00CD3CB8" w:rsidRDefault="00850168" w:rsidP="00AE30B9">
            <w:pPr>
              <w:pStyle w:val="Bildfljdavbeskrivning"/>
            </w:pPr>
            <w:r>
              <w:drawing>
                <wp:inline distT="0" distB="0" distL="0" distR="0" wp14:anchorId="6CE1D7F6" wp14:editId="2F26D967">
                  <wp:extent cx="4266000" cy="1746000"/>
                  <wp:effectExtent l="0" t="0" r="1270" b="6985"/>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ts\AppData\Local\Temp\SNAGHTML2b3257c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6000" cy="1746000"/>
                          </a:xfrm>
                          <a:prstGeom prst="rect">
                            <a:avLst/>
                          </a:prstGeom>
                          <a:noFill/>
                          <a:ln>
                            <a:noFill/>
                          </a:ln>
                        </pic:spPr>
                      </pic:pic>
                    </a:graphicData>
                  </a:graphic>
                </wp:inline>
              </w:drawing>
            </w:r>
          </w:p>
          <w:p w:rsidR="003253A9" w:rsidRDefault="00CD3CB8" w:rsidP="00CD3CB8">
            <w:pPr>
              <w:pStyle w:val="Beskrivning"/>
            </w:pPr>
            <w:r>
              <w:t xml:space="preserve">Figur </w:t>
            </w:r>
            <w:fldSimple w:instr=" SEQ Figur \* ARABIC ">
              <w:r w:rsidR="00830316">
                <w:rPr>
                  <w:noProof/>
                </w:rPr>
                <w:t>17</w:t>
              </w:r>
            </w:fldSimple>
            <w:r>
              <w:t>.</w:t>
            </w:r>
          </w:p>
          <w:p w:rsidR="003253A9" w:rsidRDefault="003253A9" w:rsidP="00937CCB">
            <w:pPr>
              <w:pStyle w:val="Brdtext"/>
            </w:pPr>
            <w:r>
              <w:t xml:space="preserve">Den renderade HTML-koden innehåller inget du inte skulle skrivit för hand. Textfälten namnges automatiskt med namnet egenskaperna, </w:t>
            </w:r>
            <w:r w:rsidRPr="009A3EF6">
              <w:rPr>
                <w:rStyle w:val="Kod"/>
              </w:rPr>
              <w:t>Op1</w:t>
            </w:r>
            <w:r>
              <w:t xml:space="preserve"> respektive </w:t>
            </w:r>
            <w:r w:rsidRPr="009A3EF6">
              <w:rPr>
                <w:rStyle w:val="Kod"/>
              </w:rPr>
              <w:t>Op2</w:t>
            </w:r>
            <w:r>
              <w:t xml:space="preserve">, har i klassen </w:t>
            </w:r>
            <w:proofErr w:type="spellStart"/>
            <w:r w:rsidRPr="009A3EF6">
              <w:rPr>
                <w:rStyle w:val="Kod"/>
              </w:rPr>
              <w:t>ElementaryMath</w:t>
            </w:r>
            <w:proofErr w:type="spellEnd"/>
            <w:r>
              <w:t xml:space="preserve">. </w:t>
            </w:r>
            <w:r>
              <w:lastRenderedPageBreak/>
              <w:t xml:space="preserve">Någon HTML för egenskapen </w:t>
            </w:r>
            <w:proofErr w:type="spellStart"/>
            <w:r w:rsidRPr="009A3EF6">
              <w:rPr>
                <w:rStyle w:val="Kod"/>
              </w:rPr>
              <w:t>Result</w:t>
            </w:r>
            <w:proofErr w:type="spellEnd"/>
            <w:r>
              <w:t xml:space="preserve"> renderas inte eftersom den har värdet </w:t>
            </w:r>
            <w:r w:rsidRPr="009A3EF6">
              <w:rPr>
                <w:rStyle w:val="Kod"/>
              </w:rPr>
              <w:t>null</w:t>
            </w:r>
            <w:r>
              <w:t>.</w:t>
            </w:r>
          </w:p>
          <w:p w:rsidR="00CD3CB8" w:rsidRDefault="00E55480" w:rsidP="00AE30B9">
            <w:pPr>
              <w:pStyle w:val="Bildfljdavbeskrivning"/>
            </w:pPr>
            <w:r>
              <w:drawing>
                <wp:inline distT="0" distB="0" distL="0" distR="0">
                  <wp:extent cx="4269600" cy="3261600"/>
                  <wp:effectExtent l="0" t="0" r="0" b="0"/>
                  <wp:docPr id="64" name="Bild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s\AppData\Local\Temp\SNAGHTML2ba3257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9600" cy="3261600"/>
                          </a:xfrm>
                          <a:prstGeom prst="rect">
                            <a:avLst/>
                          </a:prstGeom>
                          <a:noFill/>
                          <a:ln>
                            <a:noFill/>
                          </a:ln>
                        </pic:spPr>
                      </pic:pic>
                    </a:graphicData>
                  </a:graphic>
                </wp:inline>
              </w:drawing>
            </w:r>
          </w:p>
          <w:p w:rsidR="003253A9" w:rsidRDefault="00CD3CB8" w:rsidP="00CD3CB8">
            <w:pPr>
              <w:pStyle w:val="Beskrivning"/>
            </w:pPr>
            <w:r>
              <w:t xml:space="preserve">Figur </w:t>
            </w:r>
            <w:fldSimple w:instr=" SEQ Figur \* ARABIC ">
              <w:r w:rsidR="00830316">
                <w:rPr>
                  <w:noProof/>
                </w:rPr>
                <w:t>18</w:t>
              </w:r>
            </w:fldSimple>
            <w:r>
              <w:t>.</w:t>
            </w:r>
          </w:p>
        </w:tc>
      </w:tr>
      <w:tr w:rsidR="003253A9" w:rsidRPr="00137094" w:rsidTr="00DA04C8">
        <w:trPr>
          <w:cantSplit/>
        </w:trPr>
        <w:tc>
          <w:tcPr>
            <w:tcW w:w="419" w:type="dxa"/>
          </w:tcPr>
          <w:p w:rsidR="003253A9" w:rsidRDefault="003253A9" w:rsidP="009723D5">
            <w:pPr>
              <w:pStyle w:val="Brdtext"/>
              <w:numPr>
                <w:ilvl w:val="0"/>
                <w:numId w:val="13"/>
              </w:numPr>
              <w:ind w:left="0" w:firstLine="0"/>
              <w:jc w:val="right"/>
            </w:pPr>
          </w:p>
        </w:tc>
        <w:tc>
          <w:tcPr>
            <w:tcW w:w="8789" w:type="dxa"/>
          </w:tcPr>
          <w:p w:rsidR="003253A9" w:rsidRDefault="00673905" w:rsidP="00937CCB">
            <w:pPr>
              <w:pStyle w:val="Brdtext"/>
            </w:pPr>
            <w:r>
              <w:t xml:space="preserve">För att kunna behandla formulärdatat behöver klassen </w:t>
            </w:r>
            <w:r w:rsidRPr="00E706AE">
              <w:rPr>
                <w:rStyle w:val="Kod"/>
              </w:rPr>
              <w:t>HomeController</w:t>
            </w:r>
            <w:r>
              <w:t xml:space="preserve"> kompletteras.</w:t>
            </w:r>
          </w:p>
          <w:p w:rsidR="00CD3CB8" w:rsidRDefault="00EC72C8" w:rsidP="00AE30B9">
            <w:pPr>
              <w:pStyle w:val="Bildfljdavbeskrivning"/>
            </w:pPr>
            <w:r>
              <w:drawing>
                <wp:inline distT="0" distB="0" distL="0" distR="0" wp14:anchorId="7EBC3BFD" wp14:editId="16565E10">
                  <wp:extent cx="3603600" cy="3247200"/>
                  <wp:effectExtent l="0" t="0" r="0"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s\AppData\Local\Temp\SNAGHTML250634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3600" cy="3247200"/>
                          </a:xfrm>
                          <a:prstGeom prst="rect">
                            <a:avLst/>
                          </a:prstGeom>
                          <a:noFill/>
                          <a:ln>
                            <a:noFill/>
                          </a:ln>
                        </pic:spPr>
                      </pic:pic>
                    </a:graphicData>
                  </a:graphic>
                </wp:inline>
              </w:drawing>
            </w:r>
          </w:p>
          <w:p w:rsidR="00673905" w:rsidRDefault="00CD3CB8" w:rsidP="00CD3CB8">
            <w:pPr>
              <w:pStyle w:val="Beskrivning"/>
            </w:pPr>
            <w:r>
              <w:t xml:space="preserve">Figur </w:t>
            </w:r>
            <w:fldSimple w:instr=" SEQ Figur \* ARABIC ">
              <w:r w:rsidR="00830316">
                <w:rPr>
                  <w:noProof/>
                </w:rPr>
                <w:t>19</w:t>
              </w:r>
            </w:fldSimple>
            <w:r>
              <w:t>.</w:t>
            </w:r>
          </w:p>
          <w:p w:rsidR="00673905" w:rsidRDefault="00673905" w:rsidP="00937CCB">
            <w:pPr>
              <w:pStyle w:val="Brdtext"/>
            </w:pPr>
            <w:r>
              <w:t xml:space="preserve">Metoden med attributet </w:t>
            </w:r>
            <w:proofErr w:type="spellStart"/>
            <w:r w:rsidRPr="009A3EF6">
              <w:rPr>
                <w:rStyle w:val="Kod"/>
              </w:rPr>
              <w:t>HttpPost</w:t>
            </w:r>
            <w:proofErr w:type="spellEnd"/>
            <w:r>
              <w:t xml:space="preserve"> tar hand om URL-begäran av typen POST. Formulärdatat används för att initiera </w:t>
            </w:r>
            <w:proofErr w:type="spellStart"/>
            <w:r w:rsidRPr="009A3EF6">
              <w:rPr>
                <w:rStyle w:val="Kod"/>
              </w:rPr>
              <w:t>ElementaryMath</w:t>
            </w:r>
            <w:proofErr w:type="spellEnd"/>
            <w:r>
              <w:t xml:space="preserve">-objektet parametern </w:t>
            </w:r>
            <w:proofErr w:type="spellStart"/>
            <w:r w:rsidRPr="009A3EF6">
              <w:rPr>
                <w:rStyle w:val="Kod"/>
              </w:rPr>
              <w:t>elementaryMath</w:t>
            </w:r>
            <w:proofErr w:type="spellEnd"/>
            <w:r>
              <w:t xml:space="preserve"> refererar till. Egenskaperna </w:t>
            </w:r>
            <w:r w:rsidRPr="009A3EF6">
              <w:rPr>
                <w:rStyle w:val="Kod"/>
              </w:rPr>
              <w:t>Op1</w:t>
            </w:r>
            <w:r>
              <w:t xml:space="preserve"> och </w:t>
            </w:r>
            <w:r w:rsidRPr="009A3EF6">
              <w:rPr>
                <w:rStyle w:val="Kod"/>
              </w:rPr>
              <w:t>Op2</w:t>
            </w:r>
            <w:r>
              <w:t xml:space="preserve"> kommer att innehålla de värden användaren matat in i respektive textfält i formuläret.</w:t>
            </w:r>
          </w:p>
        </w:tc>
      </w:tr>
      <w:tr w:rsidR="008D571E" w:rsidRPr="00137094" w:rsidTr="00DA04C8">
        <w:trPr>
          <w:cantSplit/>
        </w:trPr>
        <w:tc>
          <w:tcPr>
            <w:tcW w:w="419" w:type="dxa"/>
          </w:tcPr>
          <w:p w:rsidR="008D571E" w:rsidRDefault="008D571E" w:rsidP="009723D5">
            <w:pPr>
              <w:pStyle w:val="Brdtext"/>
              <w:numPr>
                <w:ilvl w:val="0"/>
                <w:numId w:val="13"/>
              </w:numPr>
              <w:ind w:left="0" w:firstLine="0"/>
              <w:jc w:val="right"/>
            </w:pPr>
          </w:p>
        </w:tc>
        <w:tc>
          <w:tcPr>
            <w:tcW w:w="8789" w:type="dxa"/>
          </w:tcPr>
          <w:p w:rsidR="008D571E" w:rsidRDefault="008D571E" w:rsidP="008D571E">
            <w:pPr>
              <w:pStyle w:val="Brdtext"/>
            </w:pPr>
            <w:r>
              <w:t xml:space="preserve">Provkör webbapplikationen med </w:t>
            </w:r>
            <w:r w:rsidRPr="005B7E7B">
              <w:rPr>
                <w:rStyle w:val="Kod"/>
              </w:rPr>
              <w:t>Ctrl+F5</w:t>
            </w:r>
            <w:r>
              <w:t>. Skriv in värden 2</w:t>
            </w:r>
            <w:r w:rsidRPr="005B7E7B">
              <w:rPr>
                <w:rStyle w:val="Kod"/>
              </w:rPr>
              <w:t>5</w:t>
            </w:r>
            <w:r>
              <w:t xml:space="preserve"> och </w:t>
            </w:r>
            <w:r>
              <w:rPr>
                <w:rStyle w:val="Kod"/>
              </w:rPr>
              <w:t>17</w:t>
            </w:r>
            <w:r>
              <w:t>. Klicka på kommandoknappen och konstatera att den beräkna summan helt korrekt blir 42.</w:t>
            </w:r>
          </w:p>
          <w:p w:rsidR="00CD3CB8" w:rsidRDefault="0072604D" w:rsidP="00AE30B9">
            <w:pPr>
              <w:pStyle w:val="Bildfljdavbeskrivning"/>
            </w:pPr>
            <w:r>
              <w:drawing>
                <wp:inline distT="0" distB="0" distL="0" distR="0">
                  <wp:extent cx="4269600" cy="199800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AppData\Local\Temp\SNAGHTML3f34449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8D571E" w:rsidRDefault="00CD3CB8" w:rsidP="00CD3CB8">
            <w:pPr>
              <w:pStyle w:val="Beskrivning"/>
            </w:pPr>
            <w:r>
              <w:t xml:space="preserve">Figur </w:t>
            </w:r>
            <w:fldSimple w:instr=" SEQ Figur \* ARABIC ">
              <w:r w:rsidR="00830316">
                <w:rPr>
                  <w:noProof/>
                </w:rPr>
                <w:t>20</w:t>
              </w:r>
            </w:fldSimple>
            <w:r>
              <w:t>.</w:t>
            </w:r>
          </w:p>
          <w:p w:rsidR="008D571E" w:rsidRDefault="008D571E" w:rsidP="008D571E">
            <w:pPr>
              <w:pStyle w:val="Brdtext"/>
            </w:pPr>
            <w:r>
              <w:t xml:space="preserve">Radera innehållet i textfälten och klicka på kommandoknappen. Konstatera att </w:t>
            </w:r>
            <w:r w:rsidR="00612DAE">
              <w:t xml:space="preserve">textfälten nu formateras annorlunda och att </w:t>
            </w:r>
            <w:r>
              <w:t xml:space="preserve">summan nu blir 0. Varför? </w:t>
            </w:r>
            <w:r w:rsidR="00612DAE">
              <w:t>Någon v</w:t>
            </w:r>
            <w:r>
              <w:t>alidering</w:t>
            </w:r>
            <w:r w:rsidR="00612DAE">
              <w:t xml:space="preserve"> är i egentlig mening inte implementerad</w:t>
            </w:r>
            <w:r>
              <w:t>!</w:t>
            </w:r>
            <w:r w:rsidR="00612DAE">
              <w:t xml:space="preserve"> Någon beräkning som ger resultatet 0 ska överhuvudtaget inte göras.</w:t>
            </w:r>
          </w:p>
          <w:p w:rsidR="00CD3CB8" w:rsidRDefault="0072604D" w:rsidP="00AE30B9">
            <w:pPr>
              <w:pStyle w:val="Bildfljdavbeskrivning"/>
            </w:pPr>
            <w:r>
              <w:drawing>
                <wp:inline distT="0" distB="0" distL="0" distR="0">
                  <wp:extent cx="4269600" cy="1998000"/>
                  <wp:effectExtent l="0" t="0" r="0" b="254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AppData\Local\Temp\SNAGHTML3f3670b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CD3CB8" w:rsidRDefault="00CD3CB8" w:rsidP="00CD3CB8">
            <w:pPr>
              <w:pStyle w:val="Beskrivning"/>
            </w:pPr>
            <w:r>
              <w:t xml:space="preserve">Figur </w:t>
            </w:r>
            <w:fldSimple w:instr=" SEQ Figur \* ARABIC ">
              <w:r w:rsidR="00830316">
                <w:rPr>
                  <w:noProof/>
                </w:rPr>
                <w:t>21</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 xml:space="preserve">För att implementera validering måste klassen </w:t>
            </w:r>
            <w:proofErr w:type="spellStart"/>
            <w:r w:rsidRPr="007A07F0">
              <w:rPr>
                <w:rStyle w:val="Kod"/>
              </w:rPr>
              <w:t>ElementaryMath</w:t>
            </w:r>
            <w:proofErr w:type="spellEnd"/>
            <w:r>
              <w:t xml:space="preserve"> kompletteras så att validering sker med hjälp av ”</w:t>
            </w:r>
            <w:r>
              <w:rPr>
                <w:i/>
              </w:rPr>
              <w:t>data annotations</w:t>
            </w:r>
            <w:r>
              <w:t>”.</w:t>
            </w:r>
          </w:p>
          <w:p w:rsidR="00CD3CB8" w:rsidRDefault="00E137C6" w:rsidP="00AE30B9">
            <w:pPr>
              <w:pStyle w:val="Bildfljdavbeskrivning"/>
            </w:pPr>
            <w:r>
              <w:drawing>
                <wp:inline distT="0" distB="0" distL="0" distR="0" wp14:anchorId="1471D80D" wp14:editId="6E7A192D">
                  <wp:extent cx="2858400" cy="2556000"/>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s\AppData\Local\Temp\SNAGHTML250cc8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8400" cy="25560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830316">
                <w:rPr>
                  <w:noProof/>
                </w:rPr>
                <w:t>22</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I kontrollermetoden måste modellens status undersökas. Om objektet uppfyller de krav valideringen ställer ska en beräkning ske och objektet, innehållande resultatet skickas vidare till vyn. Klarar inte objektet valideringen skickas objektet utan beräkning gjord men innehållande felmeddelanden tillbaka till vyn.</w:t>
            </w:r>
          </w:p>
          <w:p w:rsidR="00CD3CB8" w:rsidRDefault="0072604D" w:rsidP="00AE30B9">
            <w:pPr>
              <w:pStyle w:val="Bildfljdavbeskrivning"/>
            </w:pPr>
            <w:r>
              <w:drawing>
                <wp:inline distT="0" distB="0" distL="0" distR="0">
                  <wp:extent cx="3600000" cy="2620800"/>
                  <wp:effectExtent l="0" t="0" r="635" b="825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3f3d018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208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830316">
                <w:rPr>
                  <w:noProof/>
                </w:rPr>
                <w:t>23</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 xml:space="preserve">Även vyn </w:t>
            </w:r>
            <w:proofErr w:type="spellStart"/>
            <w:r w:rsidRPr="007A07F0">
              <w:rPr>
                <w:rStyle w:val="Kod"/>
              </w:rPr>
              <w:t>Home</w:t>
            </w:r>
            <w:proofErr w:type="spellEnd"/>
            <w:r w:rsidRPr="007A07F0">
              <w:rPr>
                <w:rStyle w:val="Kod"/>
              </w:rPr>
              <w:t>/Index.aspx</w:t>
            </w:r>
            <w:r>
              <w:t xml:space="preserve"> måste modifieras så valideringsmeddelanden visas.</w:t>
            </w:r>
          </w:p>
          <w:p w:rsidR="00CD3CB8" w:rsidRDefault="00AE30B9" w:rsidP="00AE30B9">
            <w:pPr>
              <w:pStyle w:val="Bildfljdavbeskrivning"/>
            </w:pPr>
            <w:r>
              <w:drawing>
                <wp:inline distT="0" distB="0" distL="0" distR="0" wp14:anchorId="513A8CE1" wp14:editId="4E3B8780">
                  <wp:extent cx="5173200" cy="2095200"/>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257680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200" cy="20952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830316">
                <w:rPr>
                  <w:noProof/>
                </w:rPr>
                <w:t>24</w:t>
              </w:r>
            </w:fldSimple>
            <w:r>
              <w:t>.</w:t>
            </w:r>
          </w:p>
        </w:tc>
      </w:tr>
      <w:tr w:rsidR="008F7EB7" w:rsidRPr="00137094" w:rsidTr="000530B8">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Nu visas felmeddelande om användaren inte matar in något i textfälten och klickar på kommandoknappen.</w:t>
            </w:r>
          </w:p>
          <w:p w:rsidR="008F7EB7" w:rsidRDefault="0072604D" w:rsidP="00A93519">
            <w:pPr>
              <w:pStyle w:val="Bildfljdavbeskrivning"/>
            </w:pPr>
            <w:r>
              <w:drawing>
                <wp:inline distT="0" distB="0" distL="0" distR="0" wp14:anchorId="0425D8FE" wp14:editId="3B0227F8">
                  <wp:extent cx="4269600" cy="1998000"/>
                  <wp:effectExtent l="0" t="0" r="0" b="254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s\AppData\Local\Temp\SNAGHTML3f37c2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8F7EB7" w:rsidRDefault="008F7EB7" w:rsidP="008F7EB7">
            <w:pPr>
              <w:pStyle w:val="Beskrivning"/>
            </w:pPr>
            <w:r>
              <w:t xml:space="preserve">Figur </w:t>
            </w:r>
            <w:fldSimple w:instr=" SEQ Figur \* ARABIC ">
              <w:r w:rsidR="00830316">
                <w:rPr>
                  <w:noProof/>
                </w:rPr>
                <w:t>25</w:t>
              </w:r>
            </w:fldSimple>
            <w:r>
              <w:t>.</w:t>
            </w:r>
          </w:p>
          <w:p w:rsidR="008F7EB7" w:rsidRDefault="008F7EB7" w:rsidP="0072604D">
            <w:pPr>
              <w:pStyle w:val="Brdtext"/>
              <w:keepNext/>
              <w:keepLines/>
            </w:pPr>
            <w:r>
              <w:lastRenderedPageBreak/>
              <w:t>Felmeddelanden visas även då användaren matar in något som inte kan tolkas som ett heltal.</w:t>
            </w:r>
          </w:p>
          <w:p w:rsidR="008F7EB7" w:rsidRDefault="0072604D" w:rsidP="00A93519">
            <w:pPr>
              <w:pStyle w:val="Bildfljdavbeskrivning"/>
            </w:pPr>
            <w:r>
              <w:drawing>
                <wp:inline distT="0" distB="0" distL="0" distR="0" wp14:anchorId="5512DF22" wp14:editId="50071110">
                  <wp:extent cx="4269600" cy="1998000"/>
                  <wp:effectExtent l="0" t="0" r="0" b="254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s\AppData\Local\Temp\SNAGHTML3f38a8f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8F7EB7" w:rsidRDefault="008F7EB7" w:rsidP="0072604D">
            <w:pPr>
              <w:pStyle w:val="Beskrivning"/>
              <w:keepNext/>
              <w:keepLines/>
            </w:pPr>
            <w:r>
              <w:t xml:space="preserve">Figur </w:t>
            </w:r>
            <w:fldSimple w:instr=" SEQ Figur \* ARABIC ">
              <w:r w:rsidR="00830316">
                <w:rPr>
                  <w:noProof/>
                </w:rPr>
                <w:t>26</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1F1CAA" w:rsidP="001F1CAA">
            <w:pPr>
              <w:pStyle w:val="Brdtext"/>
            </w:pPr>
            <w:r>
              <w:t xml:space="preserve">Nu sker all validering på servern. För att valideringen även ska ske på klienten måste </w:t>
            </w:r>
            <w:proofErr w:type="spellStart"/>
            <w:r>
              <w:rPr>
                <w:rStyle w:val="Kod"/>
              </w:rPr>
              <w:t>Shared</w:t>
            </w:r>
            <w:proofErr w:type="spellEnd"/>
            <w:r w:rsidRPr="007A07F0">
              <w:rPr>
                <w:rStyle w:val="Kod"/>
              </w:rPr>
              <w:t>/</w:t>
            </w:r>
            <w:r>
              <w:rPr>
                <w:rStyle w:val="Kod"/>
              </w:rPr>
              <w:t>_</w:t>
            </w:r>
            <w:proofErr w:type="spellStart"/>
            <w:r>
              <w:rPr>
                <w:rStyle w:val="Kod"/>
              </w:rPr>
              <w:t>Layout</w:t>
            </w:r>
            <w:r w:rsidRPr="007A07F0">
              <w:rPr>
                <w:rStyle w:val="Kod"/>
              </w:rPr>
              <w:t>.</w:t>
            </w:r>
            <w:r>
              <w:rPr>
                <w:rStyle w:val="Kod"/>
              </w:rPr>
              <w:t>cshtml</w:t>
            </w:r>
            <w:proofErr w:type="spellEnd"/>
            <w:r>
              <w:t xml:space="preserve"> kompletteras.</w:t>
            </w:r>
          </w:p>
          <w:p w:rsidR="001F1CAA" w:rsidRDefault="001F1CAA" w:rsidP="00A93519">
            <w:pPr>
              <w:pStyle w:val="Bildfljdavbeskrivning"/>
            </w:pPr>
            <w:r>
              <w:drawing>
                <wp:inline distT="0" distB="0" distL="0" distR="0" wp14:anchorId="3F12DCC2" wp14:editId="51ABC163">
                  <wp:extent cx="5518202" cy="715617"/>
                  <wp:effectExtent l="0" t="0" r="0" b="889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2584583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9459" b="33190"/>
                          <a:stretch/>
                        </pic:blipFill>
                        <pic:spPr bwMode="auto">
                          <a:xfrm>
                            <a:off x="0" y="0"/>
                            <a:ext cx="5527017" cy="716760"/>
                          </a:xfrm>
                          <a:prstGeom prst="rect">
                            <a:avLst/>
                          </a:prstGeom>
                          <a:noFill/>
                          <a:ln>
                            <a:noFill/>
                          </a:ln>
                          <a:extLst>
                            <a:ext uri="{53640926-AAD7-44D8-BBD7-CCE9431645EC}">
                              <a14:shadowObscured xmlns:a14="http://schemas.microsoft.com/office/drawing/2010/main"/>
                            </a:ext>
                          </a:extLst>
                        </pic:spPr>
                      </pic:pic>
                    </a:graphicData>
                  </a:graphic>
                </wp:inline>
              </w:drawing>
            </w:r>
          </w:p>
          <w:p w:rsidR="001F1CAA" w:rsidRDefault="001F1CAA" w:rsidP="001F1CAA">
            <w:pPr>
              <w:pStyle w:val="Beskrivning"/>
            </w:pPr>
            <w:r>
              <w:t xml:space="preserve">Figur </w:t>
            </w:r>
            <w:fldSimple w:instr=" SEQ Figur \* ARABIC ">
              <w:r w:rsidR="00830316">
                <w:rPr>
                  <w:noProof/>
                </w:rPr>
                <w:t>27</w:t>
              </w:r>
            </w:fldSimple>
            <w:r>
              <w:t>.</w:t>
            </w:r>
          </w:p>
        </w:tc>
      </w:tr>
      <w:tr w:rsidR="001F1CAA" w:rsidRPr="00137094" w:rsidTr="001F1CAA">
        <w:tc>
          <w:tcPr>
            <w:tcW w:w="419" w:type="dxa"/>
          </w:tcPr>
          <w:p w:rsidR="001F1CAA" w:rsidRDefault="001F1CAA" w:rsidP="009723D5">
            <w:pPr>
              <w:pStyle w:val="Brdtext"/>
              <w:numPr>
                <w:ilvl w:val="0"/>
                <w:numId w:val="13"/>
              </w:numPr>
              <w:ind w:left="0" w:firstLine="0"/>
              <w:jc w:val="right"/>
            </w:pPr>
          </w:p>
        </w:tc>
        <w:tc>
          <w:tcPr>
            <w:tcW w:w="8789" w:type="dxa"/>
          </w:tcPr>
          <w:p w:rsidR="001F1CAA" w:rsidRDefault="001F1CAA" w:rsidP="001F1CAA">
            <w:pPr>
              <w:pStyle w:val="Brdtext"/>
            </w:pPr>
            <w:r>
              <w:t>Nu sker valideringen omedelbart när användaren skriver i textfälten.</w:t>
            </w:r>
          </w:p>
          <w:p w:rsidR="001F1CAA" w:rsidRDefault="00FD7CC6" w:rsidP="00A93519">
            <w:pPr>
              <w:pStyle w:val="Bildfljdavbeskrivning"/>
            </w:pPr>
            <w:r>
              <w:drawing>
                <wp:inline distT="0" distB="0" distL="0" distR="0" wp14:anchorId="1714B0D0" wp14:editId="0FCFE0B9">
                  <wp:extent cx="4269600" cy="1998000"/>
                  <wp:effectExtent l="0" t="0" r="0" b="254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3f442ec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1F1CAA" w:rsidRDefault="001F1CAA" w:rsidP="001F1CAA">
            <w:pPr>
              <w:pStyle w:val="Beskrivning"/>
            </w:pPr>
            <w:r>
              <w:t xml:space="preserve">Figur </w:t>
            </w:r>
            <w:fldSimple w:instr=" SEQ Figur \* ARABIC ">
              <w:r w:rsidR="00830316">
                <w:rPr>
                  <w:noProof/>
                </w:rPr>
                <w:t>28</w:t>
              </w:r>
            </w:fldSimple>
            <w:r>
              <w:t>.</w:t>
            </w:r>
          </w:p>
          <w:p w:rsidR="001F1CAA" w:rsidRDefault="001F1CAA" w:rsidP="001F1CAA">
            <w:pPr>
              <w:pStyle w:val="Brdtext"/>
            </w:pPr>
            <w:r>
              <w:t>Klickar användaren på kommandoknappen postas inte formuläret men felmeddelanden visas ändå.</w:t>
            </w:r>
          </w:p>
          <w:p w:rsidR="001F1CAA" w:rsidRDefault="00FD7CC6" w:rsidP="00A93519">
            <w:pPr>
              <w:pStyle w:val="Bildfljdavbeskrivning"/>
            </w:pPr>
            <w:r>
              <w:drawing>
                <wp:inline distT="0" distB="0" distL="0" distR="0" wp14:anchorId="1DDBA72F" wp14:editId="0EA984AD">
                  <wp:extent cx="4269600" cy="1998000"/>
                  <wp:effectExtent l="0" t="0" r="0" b="254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ts\AppData\Local\Temp\SNAGHTML3f44b0a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1F1CAA" w:rsidRDefault="001F1CAA" w:rsidP="00970945">
            <w:pPr>
              <w:pStyle w:val="Beskrivning"/>
              <w:spacing w:after="0"/>
            </w:pPr>
            <w:r>
              <w:t xml:space="preserve">Figur </w:t>
            </w:r>
            <w:fldSimple w:instr=" SEQ Figur \* ARABIC ">
              <w:r w:rsidR="00830316">
                <w:rPr>
                  <w:noProof/>
                </w:rPr>
                <w:t>29</w:t>
              </w:r>
            </w:fldSimple>
            <w:r>
              <w:t>.</w:t>
            </w:r>
          </w:p>
        </w:tc>
      </w:tr>
      <w:tr w:rsidR="00F8178E" w:rsidRPr="00137094" w:rsidTr="001F1CAA">
        <w:tc>
          <w:tcPr>
            <w:tcW w:w="419" w:type="dxa"/>
          </w:tcPr>
          <w:p w:rsidR="00F8178E" w:rsidRDefault="00F8178E" w:rsidP="009723D5">
            <w:pPr>
              <w:pStyle w:val="Brdtext"/>
              <w:numPr>
                <w:ilvl w:val="0"/>
                <w:numId w:val="13"/>
              </w:numPr>
              <w:ind w:left="0" w:firstLine="0"/>
              <w:jc w:val="right"/>
            </w:pPr>
          </w:p>
        </w:tc>
        <w:tc>
          <w:tcPr>
            <w:tcW w:w="8789" w:type="dxa"/>
          </w:tcPr>
          <w:p w:rsidR="00F8178E" w:rsidRDefault="00F8178E" w:rsidP="00F8178E">
            <w:pPr>
              <w:pStyle w:val="Brdtext"/>
            </w:pPr>
            <w:r>
              <w:t xml:space="preserve">Som service till användaren av webbapplikationen skulle det vara trevligt om det första textfältet har fokus när sidan laddat klart. Det kan ordnas enkelt med jQuery. Vyn </w:t>
            </w:r>
            <w:proofErr w:type="spellStart"/>
            <w:r w:rsidRPr="007A07F0">
              <w:rPr>
                <w:rStyle w:val="Kod"/>
              </w:rPr>
              <w:t>Home</w:t>
            </w:r>
            <w:proofErr w:type="spellEnd"/>
            <w:r w:rsidRPr="007A07F0">
              <w:rPr>
                <w:rStyle w:val="Kod"/>
              </w:rPr>
              <w:t>/Index.aspx</w:t>
            </w:r>
            <w:r>
              <w:t xml:space="preserve"> behöver modifieras.</w:t>
            </w:r>
          </w:p>
          <w:p w:rsidR="00F8178E" w:rsidRDefault="00F8178E" w:rsidP="00F8178E">
            <w:pPr>
              <w:pStyle w:val="Bildfljdavbeskrivning"/>
            </w:pPr>
            <w:r>
              <w:drawing>
                <wp:inline distT="0" distB="0" distL="0" distR="0" wp14:anchorId="71D6CA33" wp14:editId="5817F7AB">
                  <wp:extent cx="5068800" cy="2541600"/>
                  <wp:effectExtent l="0" t="0" r="0"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ts\AppData\Local\Temp\SNAGHTML258f590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800" cy="2541600"/>
                          </a:xfrm>
                          <a:prstGeom prst="rect">
                            <a:avLst/>
                          </a:prstGeom>
                          <a:noFill/>
                          <a:ln>
                            <a:noFill/>
                          </a:ln>
                        </pic:spPr>
                      </pic:pic>
                    </a:graphicData>
                  </a:graphic>
                </wp:inline>
              </w:drawing>
            </w:r>
          </w:p>
          <w:p w:rsidR="00F8178E" w:rsidRDefault="00F8178E" w:rsidP="00F8178E">
            <w:pPr>
              <w:pStyle w:val="Beskrivning"/>
            </w:pPr>
            <w:r>
              <w:t xml:space="preserve">Figur </w:t>
            </w:r>
            <w:fldSimple w:instr=" SEQ Figur \* ARABIC ">
              <w:r w:rsidR="00830316">
                <w:rPr>
                  <w:noProof/>
                </w:rPr>
                <w:t>30</w:t>
              </w:r>
            </w:fldSimple>
            <w:r>
              <w:t>.</w:t>
            </w:r>
          </w:p>
          <w:p w:rsidR="00F8178E" w:rsidRDefault="00F8178E" w:rsidP="00F8178E">
            <w:pPr>
              <w:pStyle w:val="Brdtext"/>
            </w:pPr>
            <w:r w:rsidRPr="000C66C0">
              <w:rPr>
                <w:color w:val="7F7F7F" w:themeColor="text1" w:themeTint="80"/>
              </w:rPr>
              <w:t>(Fungerar skriptet verkligen? Det gör det eftersom en funktion som skickas som ett argument till jQuery-kon</w:t>
            </w:r>
            <w:r>
              <w:rPr>
                <w:color w:val="7F7F7F" w:themeColor="text1" w:themeTint="80"/>
              </w:rPr>
              <w:t>s</w:t>
            </w:r>
            <w:r w:rsidRPr="000C66C0">
              <w:rPr>
                <w:color w:val="7F7F7F" w:themeColor="text1" w:themeTint="80"/>
              </w:rPr>
              <w:t xml:space="preserve">truktorn binds automatiskt till händelsen </w:t>
            </w:r>
            <w:r w:rsidRPr="000C66C0">
              <w:rPr>
                <w:rStyle w:val="Kod"/>
                <w:color w:val="7F7F7F" w:themeColor="text1" w:themeTint="80"/>
              </w:rPr>
              <w:t>ready</w:t>
            </w:r>
            <w:r w:rsidRPr="000C66C0">
              <w:rPr>
                <w:color w:val="7F7F7F" w:themeColor="text1" w:themeTint="80"/>
              </w:rPr>
              <w:t xml:space="preserve">, varför </w:t>
            </w:r>
            <w:r w:rsidRPr="000C66C0">
              <w:rPr>
                <w:rStyle w:val="Kod"/>
                <w:color w:val="7F7F7F" w:themeColor="text1" w:themeTint="80"/>
              </w:rPr>
              <w:t>$(</w:t>
            </w:r>
            <w:proofErr w:type="spellStart"/>
            <w:r w:rsidRPr="000C66C0">
              <w:rPr>
                <w:rStyle w:val="Kod"/>
                <w:color w:val="7F7F7F" w:themeColor="text1" w:themeTint="80"/>
              </w:rPr>
              <w:t>document</w:t>
            </w:r>
            <w:proofErr w:type="spellEnd"/>
            <w:r w:rsidRPr="000C66C0">
              <w:rPr>
                <w:rStyle w:val="Kod"/>
                <w:color w:val="7F7F7F" w:themeColor="text1" w:themeTint="80"/>
              </w:rPr>
              <w:t>).ready()</w:t>
            </w:r>
            <w:r w:rsidRPr="000C66C0">
              <w:rPr>
                <w:color w:val="7F7F7F" w:themeColor="text1" w:themeTint="80"/>
              </w:rPr>
              <w:t xml:space="preserve"> inte behöver anges explicit.)</w:t>
            </w:r>
          </w:p>
        </w:tc>
      </w:tr>
      <w:tr w:rsidR="00F8178E" w:rsidRPr="00137094" w:rsidTr="001F1CAA">
        <w:tc>
          <w:tcPr>
            <w:tcW w:w="419" w:type="dxa"/>
          </w:tcPr>
          <w:p w:rsidR="00F8178E" w:rsidRDefault="00F8178E" w:rsidP="009723D5">
            <w:pPr>
              <w:pStyle w:val="Brdtext"/>
              <w:numPr>
                <w:ilvl w:val="0"/>
                <w:numId w:val="13"/>
              </w:numPr>
              <w:ind w:left="0" w:firstLine="0"/>
              <w:jc w:val="right"/>
            </w:pPr>
          </w:p>
        </w:tc>
        <w:tc>
          <w:tcPr>
            <w:tcW w:w="8789" w:type="dxa"/>
          </w:tcPr>
          <w:p w:rsidR="00F8178E" w:rsidRDefault="00125C3D" w:rsidP="00970945">
            <w:pPr>
              <w:pStyle w:val="Brdtext"/>
            </w:pPr>
            <w:r>
              <w:t xml:space="preserve">Nu är webbapplikationen </w:t>
            </w:r>
            <w:r w:rsidR="006F347A">
              <w:t xml:space="preserve">nästan </w:t>
            </w:r>
            <w:r>
              <w:t>klar</w:t>
            </w:r>
            <w:r w:rsidR="00970945">
              <w:t xml:space="preserve">. </w:t>
            </w:r>
            <w:r>
              <w:t>Punkterna som följer visar hur en nedrullningsbar listruta kan användas för att användaren ska kunna välja räknesätt.</w:t>
            </w:r>
          </w:p>
        </w:tc>
      </w:tr>
      <w:tr w:rsidR="00BC7CE2" w:rsidRPr="00137094" w:rsidTr="001F1CAA">
        <w:tc>
          <w:tcPr>
            <w:tcW w:w="419" w:type="dxa"/>
          </w:tcPr>
          <w:p w:rsidR="00BC7CE2" w:rsidRDefault="00BC7CE2" w:rsidP="009723D5">
            <w:pPr>
              <w:pStyle w:val="Brdtext"/>
              <w:numPr>
                <w:ilvl w:val="0"/>
                <w:numId w:val="13"/>
              </w:numPr>
              <w:ind w:left="0" w:firstLine="0"/>
              <w:jc w:val="right"/>
            </w:pPr>
          </w:p>
        </w:tc>
        <w:tc>
          <w:tcPr>
            <w:tcW w:w="8789" w:type="dxa"/>
          </w:tcPr>
          <w:p w:rsidR="00BC7CE2" w:rsidRDefault="00BC7CE2" w:rsidP="00BC7CE2">
            <w:pPr>
              <w:pStyle w:val="Brdtext"/>
            </w:pPr>
            <w:r>
              <w:t xml:space="preserve">Modellen, d.v.s. klassen </w:t>
            </w:r>
            <w:proofErr w:type="spellStart"/>
            <w:r w:rsidRPr="0053009F">
              <w:rPr>
                <w:rStyle w:val="Kod"/>
              </w:rPr>
              <w:t>ElementaryMath</w:t>
            </w:r>
            <w:proofErr w:type="spellEnd"/>
            <w:r>
              <w:t>, måste modifieras så att den kan hantera de fyra räknesätten.</w:t>
            </w:r>
          </w:p>
          <w:p w:rsidR="00BC7CE2" w:rsidRDefault="00A93519" w:rsidP="00BC7CE2">
            <w:pPr>
              <w:pStyle w:val="Bildfljdavbeskrivning"/>
            </w:pPr>
            <w:r>
              <w:drawing>
                <wp:inline distT="0" distB="0" distL="0" distR="0" wp14:anchorId="2246DDA3" wp14:editId="13B18784">
                  <wp:extent cx="4701600" cy="3985200"/>
                  <wp:effectExtent l="0" t="0" r="3810" b="0"/>
                  <wp:docPr id="53" name="Bild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ts\AppData\Local\Temp\SNAGHTML3f4ef98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1600" cy="3985200"/>
                          </a:xfrm>
                          <a:prstGeom prst="rect">
                            <a:avLst/>
                          </a:prstGeom>
                          <a:noFill/>
                          <a:ln>
                            <a:noFill/>
                          </a:ln>
                        </pic:spPr>
                      </pic:pic>
                    </a:graphicData>
                  </a:graphic>
                </wp:inline>
              </w:drawing>
            </w:r>
          </w:p>
          <w:p w:rsidR="00BC7CE2" w:rsidRDefault="00BC7CE2" w:rsidP="00A93519">
            <w:pPr>
              <w:pStyle w:val="Beskrivning"/>
              <w:spacing w:after="0"/>
            </w:pPr>
            <w:r>
              <w:t xml:space="preserve">Figur </w:t>
            </w:r>
            <w:fldSimple w:instr=" SEQ Figur \* ARABIC ">
              <w:r w:rsidR="00830316">
                <w:rPr>
                  <w:noProof/>
                </w:rPr>
                <w:t>31</w:t>
              </w:r>
            </w:fldSimple>
            <w:r>
              <w:t>.</w:t>
            </w:r>
          </w:p>
        </w:tc>
      </w:tr>
      <w:tr w:rsidR="00D82A82" w:rsidRPr="00137094" w:rsidTr="001F1CAA">
        <w:tc>
          <w:tcPr>
            <w:tcW w:w="419" w:type="dxa"/>
          </w:tcPr>
          <w:p w:rsidR="00D82A82" w:rsidRDefault="00D82A82" w:rsidP="009723D5">
            <w:pPr>
              <w:pStyle w:val="Brdtext"/>
              <w:numPr>
                <w:ilvl w:val="0"/>
                <w:numId w:val="13"/>
              </w:numPr>
              <w:ind w:left="0" w:firstLine="0"/>
              <w:jc w:val="right"/>
            </w:pPr>
          </w:p>
        </w:tc>
        <w:tc>
          <w:tcPr>
            <w:tcW w:w="8789" w:type="dxa"/>
          </w:tcPr>
          <w:p w:rsidR="00D82A82" w:rsidRDefault="00D82A82" w:rsidP="00D82A82">
            <w:pPr>
              <w:pStyle w:val="Brdtext"/>
            </w:pPr>
            <w:r>
              <w:t xml:space="preserve">Skapa en ny katalog, </w:t>
            </w:r>
            <w:proofErr w:type="spellStart"/>
            <w:r w:rsidRPr="00530537">
              <w:rPr>
                <w:rStyle w:val="Windowtext"/>
              </w:rPr>
              <w:t>ViewModels</w:t>
            </w:r>
            <w:proofErr w:type="spellEnd"/>
            <w:r>
              <w:t>, under projektroten.</w:t>
            </w:r>
          </w:p>
          <w:p w:rsidR="00D82A82" w:rsidRDefault="00D82A82" w:rsidP="00D82A82">
            <w:pPr>
              <w:pStyle w:val="Brdtext"/>
            </w:pPr>
            <w:r>
              <w:t>I denna katalog placerar du filer med klasser, innehållande vyspecifikt data som inte har med modellen att göra, controllrar kan skapa instanser av för att skicka till vyer.</w:t>
            </w:r>
          </w:p>
          <w:p w:rsidR="00D82A82" w:rsidRDefault="00970945" w:rsidP="00E06C70">
            <w:pPr>
              <w:pStyle w:val="Bildfljdavbeskrivning"/>
            </w:pPr>
            <w:r>
              <w:drawing>
                <wp:inline distT="0" distB="0" distL="0" distR="0" wp14:anchorId="6779C15F" wp14:editId="44FC3FA4">
                  <wp:extent cx="1810800" cy="1994400"/>
                  <wp:effectExtent l="0" t="0" r="0" b="6350"/>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ts\AppData\Local\Temp\SNAGHTML3f54ae5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1994400"/>
                          </a:xfrm>
                          <a:prstGeom prst="rect">
                            <a:avLst/>
                          </a:prstGeom>
                          <a:noFill/>
                          <a:ln>
                            <a:noFill/>
                          </a:ln>
                        </pic:spPr>
                      </pic:pic>
                    </a:graphicData>
                  </a:graphic>
                </wp:inline>
              </w:drawing>
            </w:r>
          </w:p>
          <w:p w:rsidR="00D82A82" w:rsidRDefault="00D82A82" w:rsidP="00D82A82">
            <w:pPr>
              <w:pStyle w:val="Beskrivning"/>
            </w:pPr>
            <w:r>
              <w:t xml:space="preserve">Figur </w:t>
            </w:r>
            <w:fldSimple w:instr=" SEQ Figur \* ARABIC ">
              <w:r w:rsidR="00830316">
                <w:rPr>
                  <w:noProof/>
                </w:rPr>
                <w:t>32</w:t>
              </w:r>
            </w:fldSimple>
            <w:r>
              <w:t>.</w:t>
            </w:r>
          </w:p>
        </w:tc>
      </w:tr>
      <w:tr w:rsidR="00AF18F7" w:rsidRPr="00137094" w:rsidTr="001F1CAA">
        <w:tc>
          <w:tcPr>
            <w:tcW w:w="419" w:type="dxa"/>
          </w:tcPr>
          <w:p w:rsidR="00AF18F7" w:rsidRDefault="00AF18F7" w:rsidP="009723D5">
            <w:pPr>
              <w:pStyle w:val="Brdtext"/>
              <w:numPr>
                <w:ilvl w:val="0"/>
                <w:numId w:val="13"/>
              </w:numPr>
              <w:ind w:left="0" w:firstLine="0"/>
              <w:jc w:val="right"/>
            </w:pPr>
          </w:p>
        </w:tc>
        <w:tc>
          <w:tcPr>
            <w:tcW w:w="8789" w:type="dxa"/>
          </w:tcPr>
          <w:p w:rsidR="00AF18F7" w:rsidRPr="008B4F7A" w:rsidRDefault="00AF18F7" w:rsidP="00AF18F7">
            <w:pPr>
              <w:pStyle w:val="Brdtext"/>
            </w:pPr>
            <w:r>
              <w:t xml:space="preserve">Lägg till en ny klass med namnet </w:t>
            </w:r>
            <w:proofErr w:type="spellStart"/>
            <w:r w:rsidR="00970945">
              <w:rPr>
                <w:rStyle w:val="Kod"/>
              </w:rPr>
              <w:t>HomeIndex</w:t>
            </w:r>
            <w:r w:rsidRPr="008B4F7A">
              <w:rPr>
                <w:rStyle w:val="Kod"/>
              </w:rPr>
              <w:t>ViewModel</w:t>
            </w:r>
            <w:proofErr w:type="spellEnd"/>
            <w:r>
              <w:t xml:space="preserve"> i katalogen </w:t>
            </w:r>
            <w:proofErr w:type="spellStart"/>
            <w:r w:rsidRPr="008B4F7A">
              <w:rPr>
                <w:rStyle w:val="Windowtext"/>
              </w:rPr>
              <w:t>ViewModels</w:t>
            </w:r>
            <w:proofErr w:type="spellEnd"/>
            <w:r>
              <w:t>.</w:t>
            </w:r>
          </w:p>
          <w:p w:rsidR="00AF18F7" w:rsidRDefault="00E06C70" w:rsidP="00AF18F7">
            <w:pPr>
              <w:pStyle w:val="Bildfljdavbeskrivning"/>
            </w:pPr>
            <w:r>
              <w:drawing>
                <wp:inline distT="0" distB="0" distL="0" distR="0">
                  <wp:extent cx="1890000" cy="1231200"/>
                  <wp:effectExtent l="0" t="0" r="0" b="7620"/>
                  <wp:docPr id="68" name="Bildobjek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ats\AppData\Local\Temp\SNAGHTML3f6393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0000" cy="1231200"/>
                          </a:xfrm>
                          <a:prstGeom prst="rect">
                            <a:avLst/>
                          </a:prstGeom>
                          <a:noFill/>
                          <a:ln>
                            <a:noFill/>
                          </a:ln>
                        </pic:spPr>
                      </pic:pic>
                    </a:graphicData>
                  </a:graphic>
                </wp:inline>
              </w:drawing>
            </w:r>
          </w:p>
          <w:p w:rsidR="00AF18F7" w:rsidRDefault="00AF18F7" w:rsidP="00AF18F7">
            <w:pPr>
              <w:pStyle w:val="Beskrivning"/>
            </w:pPr>
            <w:r>
              <w:t xml:space="preserve">Figur </w:t>
            </w:r>
            <w:fldSimple w:instr=" SEQ Figur \* ARABIC ">
              <w:r w:rsidR="00830316">
                <w:rPr>
                  <w:noProof/>
                </w:rPr>
                <w:t>33</w:t>
              </w:r>
            </w:fldSimple>
            <w:r>
              <w:t>.</w:t>
            </w:r>
          </w:p>
        </w:tc>
      </w:tr>
      <w:tr w:rsidR="006F347A" w:rsidRPr="00137094" w:rsidTr="001F1CAA">
        <w:tc>
          <w:tcPr>
            <w:tcW w:w="419" w:type="dxa"/>
          </w:tcPr>
          <w:p w:rsidR="006F347A" w:rsidRDefault="006F347A" w:rsidP="009723D5">
            <w:pPr>
              <w:pStyle w:val="Brdtext"/>
              <w:numPr>
                <w:ilvl w:val="0"/>
                <w:numId w:val="13"/>
              </w:numPr>
              <w:ind w:left="0" w:firstLine="0"/>
              <w:jc w:val="right"/>
            </w:pPr>
          </w:p>
        </w:tc>
        <w:tc>
          <w:tcPr>
            <w:tcW w:w="8789" w:type="dxa"/>
          </w:tcPr>
          <w:p w:rsidR="006F347A" w:rsidRDefault="006F347A" w:rsidP="00850168">
            <w:pPr>
              <w:pStyle w:val="Brdtext"/>
            </w:pPr>
            <w:r>
              <w:t xml:space="preserve">Klassen </w:t>
            </w:r>
            <w:proofErr w:type="spellStart"/>
            <w:r>
              <w:rPr>
                <w:rStyle w:val="Kod"/>
              </w:rPr>
              <w:t>ElementaryMathViewModel</w:t>
            </w:r>
            <w:proofErr w:type="spellEnd"/>
            <w:r>
              <w:t xml:space="preserve"> innehåller två publika egenskaper. Egenskapen </w:t>
            </w:r>
            <w:proofErr w:type="spellStart"/>
            <w:r w:rsidRPr="008B4F7A">
              <w:rPr>
                <w:rStyle w:val="Kod"/>
              </w:rPr>
              <w:t>ElementaryMath</w:t>
            </w:r>
            <w:proofErr w:type="spellEnd"/>
            <w:r>
              <w:t xml:space="preserve"> refererar till objektet som utgör själva modellen. ”Read-only”-egenskapen </w:t>
            </w:r>
            <w:proofErr w:type="spellStart"/>
            <w:r w:rsidRPr="008B4F7A">
              <w:rPr>
                <w:rStyle w:val="Kod"/>
              </w:rPr>
              <w:t>ArithmeticOperations</w:t>
            </w:r>
            <w:proofErr w:type="spellEnd"/>
            <w:r>
              <w:t xml:space="preserve"> returnerar en lista med de fyra räknesätten som den nedrullningsbara listrutan i vyn ska visa.</w:t>
            </w:r>
          </w:p>
          <w:p w:rsidR="00E02710" w:rsidRDefault="00E06C70" w:rsidP="00E02710">
            <w:pPr>
              <w:pStyle w:val="Bildfljdavbeskrivning"/>
            </w:pPr>
            <w:r>
              <w:drawing>
                <wp:inline distT="0" distB="0" distL="0" distR="0">
                  <wp:extent cx="3945600" cy="3250800"/>
                  <wp:effectExtent l="0" t="0" r="0" b="6985"/>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ts\AppData\Local\Temp\SNAGHTML3f62529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5600" cy="3250800"/>
                          </a:xfrm>
                          <a:prstGeom prst="rect">
                            <a:avLst/>
                          </a:prstGeom>
                          <a:noFill/>
                          <a:ln>
                            <a:noFill/>
                          </a:ln>
                        </pic:spPr>
                      </pic:pic>
                    </a:graphicData>
                  </a:graphic>
                </wp:inline>
              </w:drawing>
            </w:r>
          </w:p>
          <w:p w:rsidR="006F347A" w:rsidRDefault="00E02710" w:rsidP="00E02710">
            <w:pPr>
              <w:pStyle w:val="Beskrivning"/>
            </w:pPr>
            <w:r>
              <w:t xml:space="preserve">Figur </w:t>
            </w:r>
            <w:fldSimple w:instr=" SEQ Figur \* ARABIC ">
              <w:r w:rsidR="00830316">
                <w:rPr>
                  <w:noProof/>
                </w:rPr>
                <w:t>34</w:t>
              </w:r>
            </w:fldSimple>
            <w:r>
              <w:t>.</w:t>
            </w:r>
          </w:p>
        </w:tc>
      </w:tr>
      <w:tr w:rsidR="00E02710" w:rsidRPr="00137094" w:rsidTr="001F1CAA">
        <w:tc>
          <w:tcPr>
            <w:tcW w:w="419" w:type="dxa"/>
          </w:tcPr>
          <w:p w:rsidR="00E02710" w:rsidRDefault="00E02710" w:rsidP="009723D5">
            <w:pPr>
              <w:pStyle w:val="Brdtext"/>
              <w:numPr>
                <w:ilvl w:val="0"/>
                <w:numId w:val="13"/>
              </w:numPr>
              <w:ind w:left="0" w:firstLine="0"/>
              <w:jc w:val="right"/>
            </w:pPr>
          </w:p>
        </w:tc>
        <w:tc>
          <w:tcPr>
            <w:tcW w:w="8789" w:type="dxa"/>
          </w:tcPr>
          <w:p w:rsidR="00E02710" w:rsidRDefault="00E02710" w:rsidP="00850168">
            <w:pPr>
              <w:pStyle w:val="Brdtext"/>
            </w:pPr>
            <w:r>
              <w:t xml:space="preserve">Vyn </w:t>
            </w:r>
            <w:proofErr w:type="spellStart"/>
            <w:r w:rsidRPr="007A07F0">
              <w:rPr>
                <w:rStyle w:val="Kod"/>
              </w:rPr>
              <w:t>Home</w:t>
            </w:r>
            <w:proofErr w:type="spellEnd"/>
            <w:r w:rsidRPr="007A07F0">
              <w:rPr>
                <w:rStyle w:val="Kod"/>
              </w:rPr>
              <w:t>/Index.aspx</w:t>
            </w:r>
            <w:r>
              <w:t xml:space="preserve"> måste modifieras så den använder vymodellklassen </w:t>
            </w:r>
            <w:proofErr w:type="spellStart"/>
            <w:r w:rsidR="0025238E">
              <w:rPr>
                <w:rStyle w:val="Kod"/>
              </w:rPr>
              <w:t>HomeIndex</w:t>
            </w:r>
            <w:r w:rsidRPr="00454FE1">
              <w:rPr>
                <w:rStyle w:val="Kod"/>
              </w:rPr>
              <w:t>ViewModel</w:t>
            </w:r>
            <w:proofErr w:type="spellEnd"/>
            <w:r>
              <w:t xml:space="preserve"> istället för modellklassen </w:t>
            </w:r>
            <w:proofErr w:type="spellStart"/>
            <w:r w:rsidRPr="00454FE1">
              <w:rPr>
                <w:rStyle w:val="Kod"/>
              </w:rPr>
              <w:t>ElementaryMath</w:t>
            </w:r>
            <w:proofErr w:type="spellEnd"/>
            <w:r>
              <w:t>. Dessutom ska +-tecknet ersättas med en nedrullningsbar listruta.</w:t>
            </w:r>
          </w:p>
          <w:p w:rsidR="00E02710" w:rsidRDefault="0025238E" w:rsidP="0025238E">
            <w:pPr>
              <w:pStyle w:val="Bildfljdavbeskrivning"/>
            </w:pPr>
            <w:r>
              <w:drawing>
                <wp:inline distT="0" distB="0" distL="0" distR="0">
                  <wp:extent cx="5112000" cy="2530800"/>
                  <wp:effectExtent l="0" t="0" r="0" b="3175"/>
                  <wp:docPr id="69" name="Bildobjekt 69" descr="C:\Users\mats\AppData\Local\Temp\SNAGHTML3f6def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s\AppData\Local\Temp\SNAGHTML3f6def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2000" cy="2530800"/>
                          </a:xfrm>
                          <a:prstGeom prst="rect">
                            <a:avLst/>
                          </a:prstGeom>
                          <a:noFill/>
                          <a:ln>
                            <a:noFill/>
                          </a:ln>
                        </pic:spPr>
                      </pic:pic>
                    </a:graphicData>
                  </a:graphic>
                </wp:inline>
              </w:drawing>
            </w:r>
          </w:p>
          <w:p w:rsidR="00E02710" w:rsidRDefault="00E02710" w:rsidP="00E02710">
            <w:pPr>
              <w:pStyle w:val="Beskrivning"/>
            </w:pPr>
            <w:r>
              <w:t xml:space="preserve">Figur </w:t>
            </w:r>
            <w:fldSimple w:instr=" SEQ Figur \* ARABIC ">
              <w:r w:rsidR="00830316">
                <w:rPr>
                  <w:noProof/>
                </w:rPr>
                <w:t>35</w:t>
              </w:r>
            </w:fldSimple>
            <w:r>
              <w:t>.</w:t>
            </w:r>
          </w:p>
          <w:p w:rsidR="00E02710" w:rsidRDefault="00E02710" w:rsidP="00850168">
            <w:pPr>
              <w:pStyle w:val="Brdtext"/>
            </w:pPr>
            <w:r>
              <w:t xml:space="preserve">Lägg märke till att </w:t>
            </w:r>
            <w:r w:rsidRPr="00AA3143">
              <w:rPr>
                <w:rStyle w:val="Kod"/>
              </w:rPr>
              <w:t>Op1</w:t>
            </w:r>
            <w:r>
              <w:t xml:space="preserve">, </w:t>
            </w:r>
            <w:r w:rsidRPr="00AA3143">
              <w:rPr>
                <w:rStyle w:val="Kod"/>
              </w:rPr>
              <w:t>Op2</w:t>
            </w:r>
            <w:r>
              <w:t xml:space="preserve"> och </w:t>
            </w:r>
            <w:proofErr w:type="spellStart"/>
            <w:r w:rsidRPr="00AA3143">
              <w:rPr>
                <w:rStyle w:val="Kod"/>
              </w:rPr>
              <w:t>Result</w:t>
            </w:r>
            <w:proofErr w:type="spellEnd"/>
            <w:r>
              <w:t xml:space="preserve"> nu måste förgås av </w:t>
            </w:r>
            <w:proofErr w:type="spellStart"/>
            <w:r w:rsidRPr="00AA3143">
              <w:rPr>
                <w:rStyle w:val="Kod"/>
              </w:rPr>
              <w:t>ElementaryMath</w:t>
            </w:r>
            <w:proofErr w:type="spellEnd"/>
            <w:r>
              <w:t xml:space="preserve">, som ju egenskapen i vymodellklassen heter som refererar till modellobjektet av typen </w:t>
            </w:r>
            <w:proofErr w:type="spellStart"/>
            <w:r w:rsidRPr="00AA3143">
              <w:rPr>
                <w:rStyle w:val="Kod"/>
              </w:rPr>
              <w:t>ElementaryMath</w:t>
            </w:r>
            <w:proofErr w:type="spellEnd"/>
            <w:r>
              <w:t xml:space="preserve">. </w:t>
            </w:r>
          </w:p>
        </w:tc>
      </w:tr>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 xml:space="preserve">Även metoderna i klassen </w:t>
            </w:r>
            <w:r w:rsidRPr="008E4C1A">
              <w:rPr>
                <w:rStyle w:val="Kod"/>
              </w:rPr>
              <w:t>HomeController</w:t>
            </w:r>
            <w:r>
              <w:t xml:space="preserve"> måste modifieras att använda klassen </w:t>
            </w:r>
            <w:proofErr w:type="spellStart"/>
            <w:r w:rsidR="00035541">
              <w:rPr>
                <w:rStyle w:val="Kod"/>
              </w:rPr>
              <w:t>HomeIndex</w:t>
            </w:r>
            <w:r w:rsidRPr="008E4C1A">
              <w:rPr>
                <w:rStyle w:val="Kod"/>
              </w:rPr>
              <w:t>ViewModel</w:t>
            </w:r>
            <w:proofErr w:type="spellEnd"/>
            <w:r>
              <w:t>.</w:t>
            </w:r>
          </w:p>
          <w:p w:rsidR="00FC333B" w:rsidRDefault="00035541" w:rsidP="0025238E">
            <w:pPr>
              <w:pStyle w:val="Bildfljdavbeskrivning"/>
            </w:pPr>
            <w:r>
              <w:drawing>
                <wp:inline distT="0" distB="0" distL="0" distR="0">
                  <wp:extent cx="3943847" cy="4587903"/>
                  <wp:effectExtent l="0" t="0" r="0" b="3175"/>
                  <wp:docPr id="71" name="Bildobjek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s\AppData\Local\Temp\SNAGHTML3f8b944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8007"/>
                          <a:stretch/>
                        </pic:blipFill>
                        <pic:spPr bwMode="auto">
                          <a:xfrm>
                            <a:off x="0" y="0"/>
                            <a:ext cx="3945600" cy="4589942"/>
                          </a:xfrm>
                          <a:prstGeom prst="rect">
                            <a:avLst/>
                          </a:prstGeom>
                          <a:noFill/>
                          <a:ln>
                            <a:noFill/>
                          </a:ln>
                          <a:extLst>
                            <a:ext uri="{53640926-AAD7-44D8-BBD7-CCE9431645EC}">
                              <a14:shadowObscured xmlns:a14="http://schemas.microsoft.com/office/drawing/2010/main"/>
                            </a:ext>
                          </a:extLst>
                        </pic:spPr>
                      </pic:pic>
                    </a:graphicData>
                  </a:graphic>
                </wp:inline>
              </w:drawing>
            </w:r>
          </w:p>
          <w:p w:rsidR="00035541" w:rsidRDefault="00035541" w:rsidP="00035541">
            <w:pPr>
              <w:pStyle w:val="Bildfljdavbeskrivning"/>
            </w:pPr>
            <w:r>
              <w:lastRenderedPageBreak/>
              <w:drawing>
                <wp:inline distT="0" distB="0" distL="0" distR="0" wp14:anchorId="13D3EBBE" wp14:editId="4407A400">
                  <wp:extent cx="3943847" cy="1001864"/>
                  <wp:effectExtent l="0" t="0" r="0" b="8255"/>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s\AppData\Local\Temp\SNAGHTML3f8b944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81992" b="104"/>
                          <a:stretch/>
                        </pic:blipFill>
                        <pic:spPr bwMode="auto">
                          <a:xfrm>
                            <a:off x="0" y="0"/>
                            <a:ext cx="3945600" cy="1002309"/>
                          </a:xfrm>
                          <a:prstGeom prst="rect">
                            <a:avLst/>
                          </a:prstGeom>
                          <a:noFill/>
                          <a:ln>
                            <a:noFill/>
                          </a:ln>
                          <a:extLst>
                            <a:ext uri="{53640926-AAD7-44D8-BBD7-CCE9431645EC}">
                              <a14:shadowObscured xmlns:a14="http://schemas.microsoft.com/office/drawing/2010/main"/>
                            </a:ext>
                          </a:extLst>
                        </pic:spPr>
                      </pic:pic>
                    </a:graphicData>
                  </a:graphic>
                </wp:inline>
              </w:drawing>
            </w:r>
          </w:p>
          <w:p w:rsidR="00FC333B" w:rsidRDefault="00FC333B" w:rsidP="00FC333B">
            <w:pPr>
              <w:pStyle w:val="Beskrivning"/>
            </w:pPr>
            <w:r>
              <w:t xml:space="preserve">Figur </w:t>
            </w:r>
            <w:fldSimple w:instr=" SEQ Figur \* ARABIC ">
              <w:r w:rsidR="00830316">
                <w:rPr>
                  <w:noProof/>
                </w:rPr>
                <w:t>36</w:t>
              </w:r>
            </w:fldSimple>
            <w:r>
              <w:t>.</w:t>
            </w:r>
          </w:p>
          <w:p w:rsidR="00FC333B" w:rsidRPr="00BE5351" w:rsidRDefault="00FC333B" w:rsidP="00035541">
            <w:pPr>
              <w:pStyle w:val="Brdtext"/>
              <w:rPr>
                <w:rStyle w:val="Kod"/>
              </w:rPr>
            </w:pPr>
            <w:r>
              <w:t xml:space="preserve">Det enda som behöver ändras är att objektet som skickas till vyn ska vara av typen </w:t>
            </w:r>
            <w:proofErr w:type="spellStart"/>
            <w:r w:rsidR="00035541">
              <w:rPr>
                <w:rStyle w:val="Kod"/>
              </w:rPr>
              <w:t>HomeIndex</w:t>
            </w:r>
            <w:r>
              <w:rPr>
                <w:rStyle w:val="Kod"/>
              </w:rPr>
              <w:t>ViewModel</w:t>
            </w:r>
            <w:proofErr w:type="spellEnd"/>
            <w:r w:rsidRPr="00BE5351">
              <w:t>. ASP</w:t>
            </w:r>
            <w:proofErr w:type="gramStart"/>
            <w:r w:rsidRPr="00BE5351">
              <w:t>.NET</w:t>
            </w:r>
            <w:proofErr w:type="gramEnd"/>
            <w:r w:rsidRPr="00BE5351">
              <w:t xml:space="preserve"> MVC</w:t>
            </w:r>
            <w:r>
              <w:t xml:space="preserve"> kan fortfarande binda formulärdatat till objektet av typen </w:t>
            </w:r>
            <w:proofErr w:type="spellStart"/>
            <w:r w:rsidRPr="00BE5351">
              <w:rPr>
                <w:rStyle w:val="Kod"/>
              </w:rPr>
              <w:t>ElementaryMath</w:t>
            </w:r>
            <w:proofErr w:type="spellEnd"/>
            <w:r>
              <w:t>. Detta fungerar eftersom parametern (</w:t>
            </w:r>
            <w:proofErr w:type="spellStart"/>
            <w:r w:rsidRPr="00BE5351">
              <w:rPr>
                <w:rStyle w:val="Kod"/>
              </w:rPr>
              <w:t>elementaryMath</w:t>
            </w:r>
            <w:proofErr w:type="spellEnd"/>
            <w:r>
              <w:t>) har samma namn som egenskapen har i vymodellen (</w:t>
            </w:r>
            <w:proofErr w:type="spellStart"/>
            <w:r w:rsidRPr="00BE5351">
              <w:rPr>
                <w:rStyle w:val="Kod"/>
              </w:rPr>
              <w:t>ElementaryMath</w:t>
            </w:r>
            <w:proofErr w:type="spellEnd"/>
            <w:r>
              <w:t>).</w:t>
            </w:r>
          </w:p>
        </w:tc>
      </w:tr>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Nu kan användaren välja om de två talen ska summeras, subtraheras, multipliceras eller divideras.</w:t>
            </w:r>
          </w:p>
          <w:p w:rsidR="00FC333B" w:rsidRDefault="00E863A0" w:rsidP="00E863A0">
            <w:pPr>
              <w:pStyle w:val="Bildfljdavbeskrivning"/>
            </w:pPr>
            <w:r>
              <w:drawing>
                <wp:inline distT="0" distB="0" distL="0" distR="0" wp14:anchorId="0EA9B5C5" wp14:editId="1FAF0283">
                  <wp:extent cx="4269600" cy="1998000"/>
                  <wp:effectExtent l="0" t="0" r="0" b="2540"/>
                  <wp:docPr id="73" name="Bildobjek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ts\AppData\Local\Temp\SNAGHTML3fd64c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FC333B" w:rsidRDefault="00FC333B" w:rsidP="00FC333B">
            <w:pPr>
              <w:pStyle w:val="Beskrivning"/>
            </w:pPr>
            <w:r>
              <w:t xml:space="preserve">Figur </w:t>
            </w:r>
            <w:fldSimple w:instr=" SEQ Figur \* ARABIC ">
              <w:r w:rsidR="00830316">
                <w:rPr>
                  <w:noProof/>
                </w:rPr>
                <w:t>37</w:t>
              </w:r>
            </w:fldSimple>
            <w:r>
              <w:t>.</w:t>
            </w:r>
          </w:p>
          <w:p w:rsidR="00FC333B" w:rsidRDefault="00FC333B" w:rsidP="00850168">
            <w:pPr>
              <w:pStyle w:val="Brdtext"/>
            </w:pPr>
            <w:r>
              <w:t>Valideringen fungerar fortfarande trots förändringarna som gjorts. Det är bara att prova…</w:t>
            </w:r>
          </w:p>
          <w:p w:rsidR="00E863A0" w:rsidRDefault="00E863A0" w:rsidP="00E863A0">
            <w:pPr>
              <w:pStyle w:val="Bildfljdavbeskrivning"/>
            </w:pPr>
            <w:r>
              <w:drawing>
                <wp:inline distT="0" distB="0" distL="0" distR="0" wp14:anchorId="37BF0983" wp14:editId="36DCA5D5">
                  <wp:extent cx="4269600" cy="1998000"/>
                  <wp:effectExtent l="0" t="0" r="0" b="2540"/>
                  <wp:docPr id="74" name="Bildobjekt 74" descr="C:\Users\mats\AppData\Local\Temp\SNAGHTML3fd7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s\AppData\Local\Temp\SNAGHTML3fd748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9600" cy="1998000"/>
                          </a:xfrm>
                          <a:prstGeom prst="rect">
                            <a:avLst/>
                          </a:prstGeom>
                          <a:noFill/>
                          <a:ln>
                            <a:noFill/>
                          </a:ln>
                        </pic:spPr>
                      </pic:pic>
                    </a:graphicData>
                  </a:graphic>
                </wp:inline>
              </w:drawing>
            </w:r>
          </w:p>
          <w:p w:rsidR="00E863A0" w:rsidRDefault="00E863A0" w:rsidP="00E863A0">
            <w:pPr>
              <w:pStyle w:val="Beskrivning"/>
            </w:pPr>
            <w:r>
              <w:t xml:space="preserve">Figur </w:t>
            </w:r>
            <w:fldSimple w:instr=" SEQ Figur \* ARABIC ">
              <w:r w:rsidR="00830316">
                <w:rPr>
                  <w:noProof/>
                </w:rPr>
                <w:t>38</w:t>
              </w:r>
            </w:fldSimple>
            <w:r>
              <w:t>.</w:t>
            </w:r>
          </w:p>
        </w:tc>
      </w:tr>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Nu är webbapplikationen klar. Förhoppningsvis har du nu fått en introduktion till ASP</w:t>
            </w:r>
            <w:proofErr w:type="gramStart"/>
            <w:r>
              <w:t>.NET</w:t>
            </w:r>
            <w:proofErr w:type="gramEnd"/>
            <w:r>
              <w:t xml:space="preserve"> MVC och förstår grundläggande koncept, även om det är mycket mer att lära.</w:t>
            </w:r>
          </w:p>
        </w:tc>
      </w:tr>
    </w:tbl>
    <w:p w:rsidR="00513462" w:rsidRPr="00A20E0B" w:rsidRDefault="00513462" w:rsidP="009723D5">
      <w:pPr>
        <w:pStyle w:val="Brdtext"/>
      </w:pPr>
    </w:p>
    <w:sectPr w:rsidR="00513462" w:rsidRPr="00A20E0B" w:rsidSect="00A20E0B">
      <w:headerReference w:type="default" r:id="rId51"/>
      <w:headerReference w:type="first" r:id="rId52"/>
      <w:footerReference w:type="first" r:id="rId53"/>
      <w:pgSz w:w="11906" w:h="16838" w:code="9"/>
      <w:pgMar w:top="301" w:right="1418" w:bottom="301" w:left="1418" w:header="567"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C70" w:rsidRDefault="00E06C70">
      <w:r>
        <w:separator/>
      </w:r>
    </w:p>
  </w:endnote>
  <w:endnote w:type="continuationSeparator" w:id="0">
    <w:p w:rsidR="00E06C70" w:rsidRDefault="00E06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C70" w:rsidRPr="00717799" w:rsidRDefault="00E06C70" w:rsidP="009723D5">
    <w:pPr>
      <w:pStyle w:val="Sidfot"/>
      <w:pBdr>
        <w:top w:val="single" w:sz="4" w:space="1" w:color="auto"/>
      </w:pBdr>
      <w:spacing w:line="240" w:lineRule="auto"/>
      <w:rPr>
        <w:sz w:val="2"/>
        <w:szCs w:val="2"/>
      </w:rPr>
    </w:pPr>
    <w:r w:rsidRPr="00717799">
      <w:rPr>
        <w:noProof/>
        <w:szCs w:val="16"/>
      </w:rPr>
      <w:t>© 2011 Mats Loock</w:t>
    </w:r>
    <w:r w:rsidRPr="00717799">
      <w:rPr>
        <w:noProof/>
        <w:szCs w:val="16"/>
      </w:rPr>
      <w:tab/>
      <w:t>1DV40</w:t>
    </w:r>
    <w:r>
      <w:rPr>
        <w:noProof/>
        <w:szCs w:val="16"/>
      </w:rPr>
      <w:t>9</w:t>
    </w:r>
    <w:r w:rsidRPr="00717799">
      <w:rPr>
        <w:noProof/>
        <w:szCs w:val="16"/>
      </w:rPr>
      <w:t xml:space="preserve">, </w:t>
    </w:r>
    <w:r>
      <w:rPr>
        <w:noProof/>
        <w:szCs w:val="16"/>
      </w:rPr>
      <w:t>ASP.NET MVC</w:t>
    </w:r>
    <w:r w:rsidRPr="00717799">
      <w:rPr>
        <w:noProof/>
        <w:szCs w:val="16"/>
      </w:rPr>
      <w:tab/>
    </w:r>
    <w:r w:rsidRPr="00E05BB6">
      <w:rPr>
        <w:rStyle w:val="Sidnummer"/>
        <w:sz w:val="16"/>
        <w:szCs w:val="16"/>
      </w:rPr>
      <w:fldChar w:fldCharType="begin"/>
    </w:r>
    <w:r w:rsidRPr="00717799">
      <w:rPr>
        <w:rStyle w:val="Sidnummer"/>
        <w:sz w:val="16"/>
        <w:szCs w:val="16"/>
      </w:rPr>
      <w:instrText xml:space="preserve"> PAGE </w:instrText>
    </w:r>
    <w:r w:rsidRPr="00E05BB6">
      <w:rPr>
        <w:rStyle w:val="Sidnummer"/>
        <w:sz w:val="16"/>
        <w:szCs w:val="16"/>
      </w:rPr>
      <w:fldChar w:fldCharType="separate"/>
    </w:r>
    <w:r w:rsidR="00830316">
      <w:rPr>
        <w:rStyle w:val="Sidnummer"/>
        <w:noProof/>
        <w:sz w:val="16"/>
        <w:szCs w:val="16"/>
      </w:rPr>
      <w:t>16</w:t>
    </w:r>
    <w:r w:rsidRPr="00E05BB6">
      <w:rPr>
        <w:rStyle w:val="Sidnummer"/>
        <w:sz w:val="16"/>
        <w:szCs w:val="16"/>
      </w:rPr>
      <w:fldChar w:fldCharType="end"/>
    </w:r>
    <w:r w:rsidRPr="00717799">
      <w:rPr>
        <w:rStyle w:val="Sidnummer"/>
        <w:sz w:val="16"/>
        <w:szCs w:val="16"/>
      </w:rPr>
      <w:t xml:space="preserve"> (</w:t>
    </w:r>
    <w:r w:rsidRPr="00E05BB6">
      <w:rPr>
        <w:rStyle w:val="Sidnummer"/>
        <w:sz w:val="16"/>
        <w:szCs w:val="16"/>
      </w:rPr>
      <w:fldChar w:fldCharType="begin"/>
    </w:r>
    <w:r w:rsidRPr="00717799">
      <w:rPr>
        <w:rStyle w:val="Sidnummer"/>
        <w:sz w:val="16"/>
        <w:szCs w:val="16"/>
      </w:rPr>
      <w:instrText xml:space="preserve"> NUMPAGES </w:instrText>
    </w:r>
    <w:r w:rsidRPr="00E05BB6">
      <w:rPr>
        <w:rStyle w:val="Sidnummer"/>
        <w:sz w:val="16"/>
        <w:szCs w:val="16"/>
      </w:rPr>
      <w:fldChar w:fldCharType="separate"/>
    </w:r>
    <w:r w:rsidR="00830316">
      <w:rPr>
        <w:rStyle w:val="Sidnummer"/>
        <w:noProof/>
        <w:sz w:val="16"/>
        <w:szCs w:val="16"/>
      </w:rPr>
      <w:t>16</w:t>
    </w:r>
    <w:r w:rsidRPr="00E05BB6">
      <w:rPr>
        <w:rStyle w:val="Sidnummer"/>
        <w:sz w:val="16"/>
        <w:szCs w:val="16"/>
      </w:rPr>
      <w:fldChar w:fldCharType="end"/>
    </w:r>
    <w:r w:rsidRPr="00717799">
      <w:rPr>
        <w:rStyle w:val="Sidnummer"/>
        <w:sz w:val="16"/>
        <w:szCs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C70" w:rsidRPr="00717799" w:rsidRDefault="00E06C70" w:rsidP="00624B2D">
    <w:pPr>
      <w:pStyle w:val="Sidfot"/>
      <w:pBdr>
        <w:top w:val="single" w:sz="4" w:space="1" w:color="auto"/>
      </w:pBdr>
      <w:spacing w:line="240" w:lineRule="auto"/>
      <w:rPr>
        <w:sz w:val="2"/>
        <w:szCs w:val="2"/>
      </w:rPr>
    </w:pPr>
    <w:r w:rsidRPr="00717799">
      <w:rPr>
        <w:noProof/>
        <w:szCs w:val="16"/>
      </w:rPr>
      <w:t>© 2011 Mats Loock</w:t>
    </w:r>
    <w:r w:rsidRPr="00717799">
      <w:rPr>
        <w:noProof/>
        <w:szCs w:val="16"/>
      </w:rPr>
      <w:tab/>
      <w:t>1DV40</w:t>
    </w:r>
    <w:r>
      <w:rPr>
        <w:noProof/>
        <w:szCs w:val="16"/>
      </w:rPr>
      <w:t>9</w:t>
    </w:r>
    <w:r w:rsidRPr="00717799">
      <w:rPr>
        <w:noProof/>
        <w:szCs w:val="16"/>
      </w:rPr>
      <w:t xml:space="preserve">, </w:t>
    </w:r>
    <w:r>
      <w:rPr>
        <w:noProof/>
        <w:szCs w:val="16"/>
      </w:rPr>
      <w:t>ASP.NET MVC</w:t>
    </w:r>
    <w:r w:rsidRPr="00717799">
      <w:rPr>
        <w:noProof/>
        <w:szCs w:val="16"/>
      </w:rPr>
      <w:tab/>
    </w:r>
    <w:r w:rsidRPr="00E05BB6">
      <w:rPr>
        <w:rStyle w:val="Sidnummer"/>
        <w:sz w:val="16"/>
        <w:szCs w:val="16"/>
      </w:rPr>
      <w:fldChar w:fldCharType="begin"/>
    </w:r>
    <w:r w:rsidRPr="00717799">
      <w:rPr>
        <w:rStyle w:val="Sidnummer"/>
        <w:sz w:val="16"/>
        <w:szCs w:val="16"/>
      </w:rPr>
      <w:instrText xml:space="preserve"> PAGE </w:instrText>
    </w:r>
    <w:r w:rsidRPr="00E05BB6">
      <w:rPr>
        <w:rStyle w:val="Sidnummer"/>
        <w:sz w:val="16"/>
        <w:szCs w:val="16"/>
      </w:rPr>
      <w:fldChar w:fldCharType="separate"/>
    </w:r>
    <w:r w:rsidR="00830316">
      <w:rPr>
        <w:rStyle w:val="Sidnummer"/>
        <w:noProof/>
        <w:sz w:val="16"/>
        <w:szCs w:val="16"/>
      </w:rPr>
      <w:t>2</w:t>
    </w:r>
    <w:r w:rsidRPr="00E05BB6">
      <w:rPr>
        <w:rStyle w:val="Sidnummer"/>
        <w:sz w:val="16"/>
        <w:szCs w:val="16"/>
      </w:rPr>
      <w:fldChar w:fldCharType="end"/>
    </w:r>
    <w:r w:rsidRPr="00717799">
      <w:rPr>
        <w:rStyle w:val="Sidnummer"/>
        <w:sz w:val="16"/>
        <w:szCs w:val="16"/>
      </w:rPr>
      <w:t xml:space="preserve"> (</w:t>
    </w:r>
    <w:r w:rsidRPr="00E05BB6">
      <w:rPr>
        <w:rStyle w:val="Sidnummer"/>
        <w:sz w:val="16"/>
        <w:szCs w:val="16"/>
      </w:rPr>
      <w:fldChar w:fldCharType="begin"/>
    </w:r>
    <w:r w:rsidRPr="00717799">
      <w:rPr>
        <w:rStyle w:val="Sidnummer"/>
        <w:sz w:val="16"/>
        <w:szCs w:val="16"/>
      </w:rPr>
      <w:instrText xml:space="preserve"> NUMPAGES </w:instrText>
    </w:r>
    <w:r w:rsidRPr="00E05BB6">
      <w:rPr>
        <w:rStyle w:val="Sidnummer"/>
        <w:sz w:val="16"/>
        <w:szCs w:val="16"/>
      </w:rPr>
      <w:fldChar w:fldCharType="separate"/>
    </w:r>
    <w:r w:rsidR="00830316">
      <w:rPr>
        <w:rStyle w:val="Sidnummer"/>
        <w:noProof/>
        <w:sz w:val="16"/>
        <w:szCs w:val="16"/>
      </w:rPr>
      <w:t>16</w:t>
    </w:r>
    <w:r w:rsidRPr="00E05BB6">
      <w:rPr>
        <w:rStyle w:val="Sidnummer"/>
        <w:sz w:val="16"/>
        <w:szCs w:val="16"/>
      </w:rPr>
      <w:fldChar w:fldCharType="end"/>
    </w:r>
    <w:r w:rsidRPr="00717799">
      <w:rPr>
        <w:rStyle w:val="Sidnumme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C70" w:rsidRDefault="00E06C70">
      <w:r>
        <w:separator/>
      </w:r>
    </w:p>
  </w:footnote>
  <w:footnote w:type="continuationSeparator" w:id="0">
    <w:p w:rsidR="00E06C70" w:rsidRDefault="00E06C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E06C70" w:rsidTr="009523A7">
      <w:trPr>
        <w:cantSplit/>
      </w:trPr>
      <w:tc>
        <w:tcPr>
          <w:tcW w:w="7168" w:type="dxa"/>
          <w:tcBorders>
            <w:left w:val="nil"/>
          </w:tcBorders>
          <w:tcMar>
            <w:left w:w="113" w:type="dxa"/>
          </w:tcMar>
        </w:tcPr>
        <w:p w:rsidR="00E06C70" w:rsidRDefault="00E06C70" w:rsidP="00F73EA7">
          <w:pPr>
            <w:pStyle w:val="Brdtext"/>
            <w:spacing w:before="10"/>
          </w:pPr>
          <w:r>
            <w:rPr>
              <w:noProof/>
            </w:rPr>
            <w:drawing>
              <wp:anchor distT="0" distB="0" distL="114300" distR="114300" simplePos="0" relativeHeight="251658752" behindDoc="0" locked="1" layoutInCell="1" allowOverlap="1" wp14:anchorId="41F9048F" wp14:editId="0930CA41">
                <wp:simplePos x="0" y="0"/>
                <wp:positionH relativeFrom="column">
                  <wp:posOffset>-1371600</wp:posOffset>
                </wp:positionH>
                <wp:positionV relativeFrom="paragraph">
                  <wp:posOffset>10795</wp:posOffset>
                </wp:positionV>
                <wp:extent cx="320675" cy="427990"/>
                <wp:effectExtent l="1905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2FCBCD19" wp14:editId="3887F560">
                <wp:extent cx="3162300" cy="476250"/>
                <wp:effectExtent l="19050" t="0" r="0" b="0"/>
                <wp:docPr id="2" name="Bild 2"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E06C70" w:rsidRDefault="00E06C70" w:rsidP="009523A7">
          <w:pPr>
            <w:pStyle w:val="Brdtext"/>
            <w:spacing w:before="10"/>
          </w:pPr>
        </w:p>
      </w:tc>
    </w:tr>
  </w:tbl>
  <w:p w:rsidR="00E06C70" w:rsidRDefault="00E06C70" w:rsidP="007F0B27">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E06C70" w:rsidTr="00D177EE">
      <w:trPr>
        <w:cantSplit/>
      </w:trPr>
      <w:tc>
        <w:tcPr>
          <w:tcW w:w="7168" w:type="dxa"/>
          <w:tcBorders>
            <w:left w:val="nil"/>
          </w:tcBorders>
          <w:tcMar>
            <w:left w:w="113" w:type="dxa"/>
          </w:tcMar>
        </w:tcPr>
        <w:p w:rsidR="00E06C70" w:rsidRDefault="00E06C70" w:rsidP="00F73EA7">
          <w:pPr>
            <w:pStyle w:val="Brdtext"/>
            <w:spacing w:before="10"/>
          </w:pPr>
          <w:r>
            <w:rPr>
              <w:noProof/>
            </w:rPr>
            <w:drawing>
              <wp:anchor distT="0" distB="0" distL="114300" distR="114300" simplePos="0" relativeHeight="251671040" behindDoc="0" locked="0" layoutInCell="0" allowOverlap="0" wp14:anchorId="52DD2DAE" wp14:editId="0A2E42D5">
                <wp:simplePos x="0" y="0"/>
                <wp:positionH relativeFrom="page">
                  <wp:posOffset>358998</wp:posOffset>
                </wp:positionH>
                <wp:positionV relativeFrom="page">
                  <wp:posOffset>365760</wp:posOffset>
                </wp:positionV>
                <wp:extent cx="320040" cy="427990"/>
                <wp:effectExtent l="0" t="0" r="3810" b="0"/>
                <wp:wrapNone/>
                <wp:docPr id="13"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1" layoutInCell="1" allowOverlap="1" wp14:anchorId="2BC697F5" wp14:editId="7CC05CC7">
                <wp:simplePos x="0" y="0"/>
                <wp:positionH relativeFrom="column">
                  <wp:posOffset>-1371600</wp:posOffset>
                </wp:positionH>
                <wp:positionV relativeFrom="paragraph">
                  <wp:posOffset>10795</wp:posOffset>
                </wp:positionV>
                <wp:extent cx="320675" cy="427990"/>
                <wp:effectExtent l="1905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7AB44922" wp14:editId="71668D84">
                <wp:extent cx="3162300" cy="476250"/>
                <wp:effectExtent l="19050" t="0" r="0" b="0"/>
                <wp:docPr id="1" name="Bild 1"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E06C70" w:rsidRDefault="00E06C70" w:rsidP="00EA7634">
          <w:pPr>
            <w:pStyle w:val="Brdtext"/>
            <w:spacing w:before="10"/>
          </w:pPr>
        </w:p>
      </w:tc>
    </w:tr>
  </w:tbl>
  <w:p w:rsidR="00E06C70" w:rsidRPr="002E10FA" w:rsidRDefault="00E06C70" w:rsidP="009141A7">
    <w:pPr>
      <w:pStyle w:val="Sidhuvud"/>
    </w:pPr>
    <w:r>
      <w:drawing>
        <wp:anchor distT="0" distB="0" distL="114300" distR="114300" simplePos="0" relativeHeight="251657728" behindDoc="1" locked="0" layoutInCell="1" allowOverlap="1" wp14:anchorId="064FFE03" wp14:editId="45D072B6">
          <wp:simplePos x="0" y="0"/>
          <wp:positionH relativeFrom="page">
            <wp:posOffset>-1332230</wp:posOffset>
          </wp:positionH>
          <wp:positionV relativeFrom="page">
            <wp:posOffset>5523230</wp:posOffset>
          </wp:positionV>
          <wp:extent cx="5419725" cy="6372225"/>
          <wp:effectExtent l="19050" t="0" r="9525" b="0"/>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68CD7DBE" wp14:editId="2E5DC2C2">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E06C70" w:rsidTr="003D4138">
      <w:tc>
        <w:tcPr>
          <w:tcW w:w="8330" w:type="dxa"/>
        </w:tcPr>
        <w:p w:rsidR="00E06C70" w:rsidRDefault="00E06C70" w:rsidP="003D4138">
          <w:pPr>
            <w:pStyle w:val="Sidhuvud"/>
            <w:spacing w:before="0" w:after="120"/>
          </w:pPr>
          <w:r>
            <w:drawing>
              <wp:anchor distT="0" distB="0" distL="114300" distR="114300" simplePos="0" relativeHeight="251673088" behindDoc="0" locked="0" layoutInCell="0" allowOverlap="0" wp14:anchorId="6770ED08" wp14:editId="72422E36">
                <wp:simplePos x="0" y="0"/>
                <wp:positionH relativeFrom="page">
                  <wp:posOffset>360457</wp:posOffset>
                </wp:positionH>
                <wp:positionV relativeFrom="page">
                  <wp:posOffset>360045</wp:posOffset>
                </wp:positionV>
                <wp:extent cx="320400" cy="428400"/>
                <wp:effectExtent l="0" t="0" r="3810" b="0"/>
                <wp:wrapNone/>
                <wp:docPr id="1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drawing>
              <wp:inline distT="0" distB="0" distL="0" distR="0" wp14:anchorId="6FF3B371" wp14:editId="7337F08E">
                <wp:extent cx="3162300" cy="476250"/>
                <wp:effectExtent l="19050" t="0" r="0" b="0"/>
                <wp:docPr id="19" name="Bild 3"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912" w:type="dxa"/>
        </w:tcPr>
        <w:p w:rsidR="00E06C70" w:rsidRDefault="00E06C70" w:rsidP="003D4138">
          <w:pPr>
            <w:pStyle w:val="Sidhuvud"/>
            <w:spacing w:before="0" w:after="0"/>
          </w:pPr>
        </w:p>
      </w:tc>
    </w:tr>
  </w:tbl>
  <w:p w:rsidR="00E06C70" w:rsidRPr="00ED202D" w:rsidRDefault="00E06C70" w:rsidP="00ED202D">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E06C70" w:rsidTr="00333E41">
      <w:tc>
        <w:tcPr>
          <w:tcW w:w="8330" w:type="dxa"/>
        </w:tcPr>
        <w:p w:rsidR="00E06C70" w:rsidRDefault="00E06C70" w:rsidP="00333E41">
          <w:pPr>
            <w:pStyle w:val="Sidhuvud"/>
            <w:spacing w:before="0" w:after="120"/>
          </w:pPr>
          <w:r>
            <w:drawing>
              <wp:anchor distT="0" distB="0" distL="114300" distR="114300" simplePos="0" relativeHeight="251668992" behindDoc="0" locked="0" layoutInCell="0" allowOverlap="0" wp14:anchorId="5BC62588" wp14:editId="5B9AB995">
                <wp:simplePos x="0" y="0"/>
                <wp:positionH relativeFrom="page">
                  <wp:posOffset>360457</wp:posOffset>
                </wp:positionH>
                <wp:positionV relativeFrom="page">
                  <wp:posOffset>360045</wp:posOffset>
                </wp:positionV>
                <wp:extent cx="320400" cy="428400"/>
                <wp:effectExtent l="0" t="0" r="3810" b="0"/>
                <wp:wrapNone/>
                <wp:docPr id="1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drawing>
              <wp:inline distT="0" distB="0" distL="0" distR="0" wp14:anchorId="59CE678A" wp14:editId="5E66EDE0">
                <wp:extent cx="3162300" cy="476250"/>
                <wp:effectExtent l="19050" t="0" r="0" b="0"/>
                <wp:docPr id="16" name="Bild 3"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912" w:type="dxa"/>
        </w:tcPr>
        <w:p w:rsidR="00E06C70" w:rsidRDefault="00E06C70" w:rsidP="00333E41">
          <w:pPr>
            <w:pStyle w:val="Sidhuvud"/>
            <w:spacing w:before="0" w:after="0"/>
          </w:pPr>
        </w:p>
      </w:tc>
    </w:tr>
  </w:tbl>
  <w:p w:rsidR="00E06C70" w:rsidRDefault="00E06C70" w:rsidP="00333E41">
    <w:pPr>
      <w:pStyle w:val="Sidhuvud"/>
      <w:spacing w:before="0" w:after="0"/>
    </w:pPr>
    <w:r>
      <w:drawing>
        <wp:anchor distT="0" distB="0" distL="114300" distR="114300" simplePos="0" relativeHeight="251665920" behindDoc="0" locked="1" layoutInCell="1" allowOverlap="1" wp14:anchorId="2DC094ED" wp14:editId="501E06D0">
          <wp:simplePos x="0" y="0"/>
          <wp:positionH relativeFrom="outsideMargin">
            <wp:posOffset>10897235</wp:posOffset>
          </wp:positionH>
          <wp:positionV relativeFrom="paragraph">
            <wp:posOffset>-117475</wp:posOffset>
          </wp:positionV>
          <wp:extent cx="320040" cy="427990"/>
          <wp:effectExtent l="0" t="0" r="3810" b="0"/>
          <wp:wrapNone/>
          <wp:docPr id="17"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083B5EDC"/>
    <w:multiLevelType w:val="hybridMultilevel"/>
    <w:tmpl w:val="E2E05AE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E485D4E"/>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8">
    <w:nsid w:val="219C274A"/>
    <w:multiLevelType w:val="hybridMultilevel"/>
    <w:tmpl w:val="F58C8C7E"/>
    <w:lvl w:ilvl="0" w:tplc="BAE68B9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222A6320"/>
    <w:multiLevelType w:val="hybridMultilevel"/>
    <w:tmpl w:val="1F12746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274825AA"/>
    <w:multiLevelType w:val="hybridMultilevel"/>
    <w:tmpl w:val="4C607928"/>
    <w:lvl w:ilvl="0" w:tplc="29A88A1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2">
    <w:nsid w:val="31EE4652"/>
    <w:multiLevelType w:val="hybridMultilevel"/>
    <w:tmpl w:val="F6522E48"/>
    <w:lvl w:ilvl="0" w:tplc="041D001B">
      <w:start w:val="1"/>
      <w:numFmt w:val="lowerRoman"/>
      <w:lvlText w:val="%1."/>
      <w:lvlJc w:val="right"/>
      <w:pPr>
        <w:ind w:left="720" w:hanging="360"/>
      </w:pPr>
      <w:rPr>
        <w:rFonts w:hint="default"/>
      </w:rPr>
    </w:lvl>
    <w:lvl w:ilvl="1" w:tplc="041D001B">
      <w:start w:val="1"/>
      <w:numFmt w:val="lowerRoman"/>
      <w:lvlText w:val="%2."/>
      <w:lvlJc w:val="right"/>
      <w:pPr>
        <w:ind w:left="1440" w:hanging="360"/>
      </w:pPr>
      <w:rPr>
        <w:rFonts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2D965C9"/>
    <w:multiLevelType w:val="hybridMultilevel"/>
    <w:tmpl w:val="34E470C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3046FA9"/>
    <w:multiLevelType w:val="hybridMultilevel"/>
    <w:tmpl w:val="F892B38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37BF5B34"/>
    <w:multiLevelType w:val="hybridMultilevel"/>
    <w:tmpl w:val="272287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91A6A37"/>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399C6612"/>
    <w:multiLevelType w:val="hybridMultilevel"/>
    <w:tmpl w:val="F9003E9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1936B72"/>
    <w:multiLevelType w:val="hybridMultilevel"/>
    <w:tmpl w:val="AC52557E"/>
    <w:lvl w:ilvl="0" w:tplc="041D001B">
      <w:start w:val="1"/>
      <w:numFmt w:val="lowerRoman"/>
      <w:lvlText w:val="%1."/>
      <w:lvlJc w:val="righ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ABA7B7D"/>
    <w:multiLevelType w:val="hybridMultilevel"/>
    <w:tmpl w:val="AF2CA43C"/>
    <w:lvl w:ilvl="0" w:tplc="041D001B">
      <w:start w:val="1"/>
      <w:numFmt w:val="lowerRoman"/>
      <w:lvlText w:val="%1."/>
      <w:lvlJc w:val="righ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22">
    <w:nsid w:val="529911B1"/>
    <w:multiLevelType w:val="hybridMultilevel"/>
    <w:tmpl w:val="AFC483B6"/>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59F672E7"/>
    <w:multiLevelType w:val="hybridMultilevel"/>
    <w:tmpl w:val="D3E48F9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FE93342"/>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611792A"/>
    <w:multiLevelType w:val="hybridMultilevel"/>
    <w:tmpl w:val="6E985354"/>
    <w:lvl w:ilvl="0" w:tplc="DD2ECC48">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66384788"/>
    <w:multiLevelType w:val="hybridMultilevel"/>
    <w:tmpl w:val="DDF22A54"/>
    <w:lvl w:ilvl="0" w:tplc="041D001B">
      <w:start w:val="1"/>
      <w:numFmt w:val="lowerRoman"/>
      <w:lvlText w:val="%1."/>
      <w:lvlJc w:val="righ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6A8F48C1"/>
    <w:multiLevelType w:val="hybridMultilevel"/>
    <w:tmpl w:val="C11A98E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727374D2"/>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1">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782B6638"/>
    <w:multiLevelType w:val="hybridMultilevel"/>
    <w:tmpl w:val="6BBC951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7C230E28"/>
    <w:multiLevelType w:val="hybridMultilevel"/>
    <w:tmpl w:val="6DB657E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17"/>
  </w:num>
  <w:num w:numId="5">
    <w:abstractNumId w:val="26"/>
  </w:num>
  <w:num w:numId="6">
    <w:abstractNumId w:val="21"/>
  </w:num>
  <w:num w:numId="7">
    <w:abstractNumId w:val="4"/>
  </w:num>
  <w:num w:numId="8">
    <w:abstractNumId w:val="3"/>
  </w:num>
  <w:num w:numId="9">
    <w:abstractNumId w:val="7"/>
  </w:num>
  <w:num w:numId="10">
    <w:abstractNumId w:val="30"/>
  </w:num>
  <w:num w:numId="11">
    <w:abstractNumId w:val="11"/>
  </w:num>
  <w:num w:numId="12">
    <w:abstractNumId w:val="8"/>
  </w:num>
  <w:num w:numId="13">
    <w:abstractNumId w:val="29"/>
  </w:num>
  <w:num w:numId="14">
    <w:abstractNumId w:val="5"/>
  </w:num>
  <w:num w:numId="15">
    <w:abstractNumId w:val="2"/>
  </w:num>
  <w:num w:numId="16">
    <w:abstractNumId w:val="19"/>
  </w:num>
  <w:num w:numId="17">
    <w:abstractNumId w:val="15"/>
  </w:num>
  <w:num w:numId="18">
    <w:abstractNumId w:val="27"/>
  </w:num>
  <w:num w:numId="19">
    <w:abstractNumId w:val="31"/>
  </w:num>
  <w:num w:numId="20">
    <w:abstractNumId w:val="22"/>
  </w:num>
  <w:num w:numId="21">
    <w:abstractNumId w:val="9"/>
  </w:num>
  <w:num w:numId="22">
    <w:abstractNumId w:val="32"/>
  </w:num>
  <w:num w:numId="23">
    <w:abstractNumId w:val="33"/>
  </w:num>
  <w:num w:numId="24">
    <w:abstractNumId w:val="24"/>
  </w:num>
  <w:num w:numId="25">
    <w:abstractNumId w:val="18"/>
  </w:num>
  <w:num w:numId="26">
    <w:abstractNumId w:val="12"/>
  </w:num>
  <w:num w:numId="27">
    <w:abstractNumId w:val="13"/>
  </w:num>
  <w:num w:numId="28">
    <w:abstractNumId w:val="28"/>
  </w:num>
  <w:num w:numId="29">
    <w:abstractNumId w:val="16"/>
  </w:num>
  <w:num w:numId="30">
    <w:abstractNumId w:val="20"/>
  </w:num>
  <w:num w:numId="31">
    <w:abstractNumId w:val="10"/>
  </w:num>
  <w:num w:numId="32">
    <w:abstractNumId w:val="23"/>
  </w:num>
  <w:num w:numId="33">
    <w:abstractNumId w:val="14"/>
  </w:num>
  <w:num w:numId="3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3D5"/>
    <w:rsid w:val="00012738"/>
    <w:rsid w:val="00035541"/>
    <w:rsid w:val="000368F8"/>
    <w:rsid w:val="00036D46"/>
    <w:rsid w:val="000379F2"/>
    <w:rsid w:val="000419BF"/>
    <w:rsid w:val="00042407"/>
    <w:rsid w:val="00045734"/>
    <w:rsid w:val="00047B94"/>
    <w:rsid w:val="0005098A"/>
    <w:rsid w:val="0005131B"/>
    <w:rsid w:val="000530B8"/>
    <w:rsid w:val="00054B13"/>
    <w:rsid w:val="00054D7C"/>
    <w:rsid w:val="00071666"/>
    <w:rsid w:val="00071D13"/>
    <w:rsid w:val="00076F34"/>
    <w:rsid w:val="00090A13"/>
    <w:rsid w:val="000967CE"/>
    <w:rsid w:val="00096997"/>
    <w:rsid w:val="000A2759"/>
    <w:rsid w:val="000A357A"/>
    <w:rsid w:val="000A65F3"/>
    <w:rsid w:val="000C66C0"/>
    <w:rsid w:val="000D4833"/>
    <w:rsid w:val="000D4873"/>
    <w:rsid w:val="000E4B28"/>
    <w:rsid w:val="000E5B15"/>
    <w:rsid w:val="000E75B9"/>
    <w:rsid w:val="000F35A9"/>
    <w:rsid w:val="000F51FD"/>
    <w:rsid w:val="000F6DAA"/>
    <w:rsid w:val="00112D72"/>
    <w:rsid w:val="001166B1"/>
    <w:rsid w:val="001200F9"/>
    <w:rsid w:val="00125C3D"/>
    <w:rsid w:val="00135263"/>
    <w:rsid w:val="001361DC"/>
    <w:rsid w:val="00137094"/>
    <w:rsid w:val="0014042E"/>
    <w:rsid w:val="00142A3E"/>
    <w:rsid w:val="00146A2F"/>
    <w:rsid w:val="00152FFB"/>
    <w:rsid w:val="00156D4C"/>
    <w:rsid w:val="00163825"/>
    <w:rsid w:val="00165B9F"/>
    <w:rsid w:val="00173799"/>
    <w:rsid w:val="00175E5E"/>
    <w:rsid w:val="00177D50"/>
    <w:rsid w:val="00182615"/>
    <w:rsid w:val="001857A4"/>
    <w:rsid w:val="00191549"/>
    <w:rsid w:val="00192C73"/>
    <w:rsid w:val="00194DFE"/>
    <w:rsid w:val="001A1980"/>
    <w:rsid w:val="001A5F8B"/>
    <w:rsid w:val="001B3394"/>
    <w:rsid w:val="001B6F3C"/>
    <w:rsid w:val="001B73B5"/>
    <w:rsid w:val="001B7916"/>
    <w:rsid w:val="001C2ABD"/>
    <w:rsid w:val="001C504F"/>
    <w:rsid w:val="001C6CE7"/>
    <w:rsid w:val="001E02C1"/>
    <w:rsid w:val="001E0400"/>
    <w:rsid w:val="001E1DB5"/>
    <w:rsid w:val="001E3E8B"/>
    <w:rsid w:val="001E41C4"/>
    <w:rsid w:val="001E6CB6"/>
    <w:rsid w:val="001F09AE"/>
    <w:rsid w:val="001F0DA8"/>
    <w:rsid w:val="001F1CAA"/>
    <w:rsid w:val="001F1EE1"/>
    <w:rsid w:val="001F453D"/>
    <w:rsid w:val="0020018F"/>
    <w:rsid w:val="002046B6"/>
    <w:rsid w:val="00211E47"/>
    <w:rsid w:val="002369CE"/>
    <w:rsid w:val="0023792D"/>
    <w:rsid w:val="00240A30"/>
    <w:rsid w:val="002428A5"/>
    <w:rsid w:val="0025238E"/>
    <w:rsid w:val="002553E6"/>
    <w:rsid w:val="002713DA"/>
    <w:rsid w:val="0027545B"/>
    <w:rsid w:val="00276559"/>
    <w:rsid w:val="00277F36"/>
    <w:rsid w:val="002805C9"/>
    <w:rsid w:val="00280E15"/>
    <w:rsid w:val="0028372F"/>
    <w:rsid w:val="00283D8A"/>
    <w:rsid w:val="0028592E"/>
    <w:rsid w:val="00293931"/>
    <w:rsid w:val="0029400B"/>
    <w:rsid w:val="002A3DEB"/>
    <w:rsid w:val="002B3D93"/>
    <w:rsid w:val="002C0034"/>
    <w:rsid w:val="002D1996"/>
    <w:rsid w:val="002D4272"/>
    <w:rsid w:val="002D5C76"/>
    <w:rsid w:val="002E29CE"/>
    <w:rsid w:val="002F7491"/>
    <w:rsid w:val="00302AD3"/>
    <w:rsid w:val="00311398"/>
    <w:rsid w:val="00312EA6"/>
    <w:rsid w:val="003253A9"/>
    <w:rsid w:val="00325882"/>
    <w:rsid w:val="003273AE"/>
    <w:rsid w:val="00331643"/>
    <w:rsid w:val="00333E41"/>
    <w:rsid w:val="003345FA"/>
    <w:rsid w:val="003351C8"/>
    <w:rsid w:val="003418C5"/>
    <w:rsid w:val="00350FDE"/>
    <w:rsid w:val="00353B38"/>
    <w:rsid w:val="00362017"/>
    <w:rsid w:val="003651BB"/>
    <w:rsid w:val="003661D0"/>
    <w:rsid w:val="003764D7"/>
    <w:rsid w:val="00385D60"/>
    <w:rsid w:val="0039081B"/>
    <w:rsid w:val="003912B9"/>
    <w:rsid w:val="00391F0A"/>
    <w:rsid w:val="00393002"/>
    <w:rsid w:val="003A46FF"/>
    <w:rsid w:val="003B08B5"/>
    <w:rsid w:val="003B0E8E"/>
    <w:rsid w:val="003B7761"/>
    <w:rsid w:val="003C2235"/>
    <w:rsid w:val="003D4138"/>
    <w:rsid w:val="003E1377"/>
    <w:rsid w:val="003F36E9"/>
    <w:rsid w:val="003F57A2"/>
    <w:rsid w:val="003F6A9F"/>
    <w:rsid w:val="00401CCE"/>
    <w:rsid w:val="00414E0C"/>
    <w:rsid w:val="004242A5"/>
    <w:rsid w:val="004323A7"/>
    <w:rsid w:val="00435378"/>
    <w:rsid w:val="00437567"/>
    <w:rsid w:val="00442F63"/>
    <w:rsid w:val="004446B7"/>
    <w:rsid w:val="00454FE1"/>
    <w:rsid w:val="00457107"/>
    <w:rsid w:val="00464EEE"/>
    <w:rsid w:val="00465D0B"/>
    <w:rsid w:val="00474399"/>
    <w:rsid w:val="0047476B"/>
    <w:rsid w:val="00476A3A"/>
    <w:rsid w:val="0048001B"/>
    <w:rsid w:val="00480E26"/>
    <w:rsid w:val="00482FC4"/>
    <w:rsid w:val="004932FC"/>
    <w:rsid w:val="00493973"/>
    <w:rsid w:val="004951BF"/>
    <w:rsid w:val="004A041C"/>
    <w:rsid w:val="004A134F"/>
    <w:rsid w:val="004A28DF"/>
    <w:rsid w:val="004D3BB7"/>
    <w:rsid w:val="004E18B8"/>
    <w:rsid w:val="004E50FE"/>
    <w:rsid w:val="004E5AB3"/>
    <w:rsid w:val="004F0209"/>
    <w:rsid w:val="004F064B"/>
    <w:rsid w:val="004F2917"/>
    <w:rsid w:val="004F368A"/>
    <w:rsid w:val="004F7B38"/>
    <w:rsid w:val="005069BC"/>
    <w:rsid w:val="00512DE3"/>
    <w:rsid w:val="00513462"/>
    <w:rsid w:val="00520F89"/>
    <w:rsid w:val="00523506"/>
    <w:rsid w:val="0052682E"/>
    <w:rsid w:val="005272B0"/>
    <w:rsid w:val="0053009F"/>
    <w:rsid w:val="00530537"/>
    <w:rsid w:val="00535E35"/>
    <w:rsid w:val="005447F6"/>
    <w:rsid w:val="00545559"/>
    <w:rsid w:val="00550886"/>
    <w:rsid w:val="0055149D"/>
    <w:rsid w:val="00554B88"/>
    <w:rsid w:val="00554E7A"/>
    <w:rsid w:val="00555151"/>
    <w:rsid w:val="005654D5"/>
    <w:rsid w:val="00575FF8"/>
    <w:rsid w:val="00576708"/>
    <w:rsid w:val="00586585"/>
    <w:rsid w:val="00590418"/>
    <w:rsid w:val="00591C94"/>
    <w:rsid w:val="00592225"/>
    <w:rsid w:val="005A326F"/>
    <w:rsid w:val="005B7E7B"/>
    <w:rsid w:val="005C3420"/>
    <w:rsid w:val="005C5876"/>
    <w:rsid w:val="005C5FFD"/>
    <w:rsid w:val="005D4789"/>
    <w:rsid w:val="005E3747"/>
    <w:rsid w:val="005E3B75"/>
    <w:rsid w:val="005E74F4"/>
    <w:rsid w:val="005F448C"/>
    <w:rsid w:val="00612DAE"/>
    <w:rsid w:val="006174A9"/>
    <w:rsid w:val="00624B2D"/>
    <w:rsid w:val="00625D42"/>
    <w:rsid w:val="00634FD9"/>
    <w:rsid w:val="006371CD"/>
    <w:rsid w:val="006405E2"/>
    <w:rsid w:val="00644729"/>
    <w:rsid w:val="0065050D"/>
    <w:rsid w:val="00673905"/>
    <w:rsid w:val="006764EC"/>
    <w:rsid w:val="006779BD"/>
    <w:rsid w:val="00682340"/>
    <w:rsid w:val="00685834"/>
    <w:rsid w:val="0069797E"/>
    <w:rsid w:val="006A0271"/>
    <w:rsid w:val="006A482D"/>
    <w:rsid w:val="006A79B0"/>
    <w:rsid w:val="006A7D2F"/>
    <w:rsid w:val="006B06F3"/>
    <w:rsid w:val="006B7BF5"/>
    <w:rsid w:val="006C1CD7"/>
    <w:rsid w:val="006C426C"/>
    <w:rsid w:val="006C6DEF"/>
    <w:rsid w:val="006E0813"/>
    <w:rsid w:val="006E231D"/>
    <w:rsid w:val="006E34C0"/>
    <w:rsid w:val="006E52AB"/>
    <w:rsid w:val="006F24D4"/>
    <w:rsid w:val="006F347A"/>
    <w:rsid w:val="00707634"/>
    <w:rsid w:val="00712FDB"/>
    <w:rsid w:val="0071396A"/>
    <w:rsid w:val="00717799"/>
    <w:rsid w:val="00720F02"/>
    <w:rsid w:val="0072604D"/>
    <w:rsid w:val="00734FEA"/>
    <w:rsid w:val="00735448"/>
    <w:rsid w:val="00747221"/>
    <w:rsid w:val="00754B72"/>
    <w:rsid w:val="00763F73"/>
    <w:rsid w:val="00782499"/>
    <w:rsid w:val="007926C8"/>
    <w:rsid w:val="007A07F0"/>
    <w:rsid w:val="007A2946"/>
    <w:rsid w:val="007A6F78"/>
    <w:rsid w:val="007A7BA1"/>
    <w:rsid w:val="007C154B"/>
    <w:rsid w:val="007C1C62"/>
    <w:rsid w:val="007C69A3"/>
    <w:rsid w:val="007D0870"/>
    <w:rsid w:val="007D0D17"/>
    <w:rsid w:val="007D1E59"/>
    <w:rsid w:val="007E1C2A"/>
    <w:rsid w:val="007E676E"/>
    <w:rsid w:val="007E6A24"/>
    <w:rsid w:val="007E7F3D"/>
    <w:rsid w:val="007F0164"/>
    <w:rsid w:val="007F0B27"/>
    <w:rsid w:val="007F0BE5"/>
    <w:rsid w:val="007F22B3"/>
    <w:rsid w:val="007F5052"/>
    <w:rsid w:val="0080441F"/>
    <w:rsid w:val="00805F3D"/>
    <w:rsid w:val="00811FA4"/>
    <w:rsid w:val="008162CF"/>
    <w:rsid w:val="00817345"/>
    <w:rsid w:val="00824B5F"/>
    <w:rsid w:val="00826BD3"/>
    <w:rsid w:val="00830316"/>
    <w:rsid w:val="0083324B"/>
    <w:rsid w:val="0083453F"/>
    <w:rsid w:val="00836CF0"/>
    <w:rsid w:val="00836F7E"/>
    <w:rsid w:val="00837B78"/>
    <w:rsid w:val="00837C20"/>
    <w:rsid w:val="0084037D"/>
    <w:rsid w:val="00840C28"/>
    <w:rsid w:val="00841C75"/>
    <w:rsid w:val="00850168"/>
    <w:rsid w:val="008529CC"/>
    <w:rsid w:val="00854C6F"/>
    <w:rsid w:val="008575C8"/>
    <w:rsid w:val="00857E76"/>
    <w:rsid w:val="0086446A"/>
    <w:rsid w:val="00865EB3"/>
    <w:rsid w:val="00870256"/>
    <w:rsid w:val="00873C55"/>
    <w:rsid w:val="0087689F"/>
    <w:rsid w:val="00881D5E"/>
    <w:rsid w:val="00882A40"/>
    <w:rsid w:val="008840F4"/>
    <w:rsid w:val="008845AE"/>
    <w:rsid w:val="0088746D"/>
    <w:rsid w:val="008877BB"/>
    <w:rsid w:val="00890C50"/>
    <w:rsid w:val="00894AAC"/>
    <w:rsid w:val="00897A83"/>
    <w:rsid w:val="008A0355"/>
    <w:rsid w:val="008A1C48"/>
    <w:rsid w:val="008A3F83"/>
    <w:rsid w:val="008B2C05"/>
    <w:rsid w:val="008B4F7A"/>
    <w:rsid w:val="008D01B7"/>
    <w:rsid w:val="008D034D"/>
    <w:rsid w:val="008D5431"/>
    <w:rsid w:val="008D571E"/>
    <w:rsid w:val="008D5C8C"/>
    <w:rsid w:val="008D6D1F"/>
    <w:rsid w:val="008E0713"/>
    <w:rsid w:val="008E2A19"/>
    <w:rsid w:val="008E4C1A"/>
    <w:rsid w:val="008F6F67"/>
    <w:rsid w:val="008F7EB7"/>
    <w:rsid w:val="009010B9"/>
    <w:rsid w:val="009122FE"/>
    <w:rsid w:val="009141A7"/>
    <w:rsid w:val="009155FD"/>
    <w:rsid w:val="009224CB"/>
    <w:rsid w:val="00926EAA"/>
    <w:rsid w:val="009313C9"/>
    <w:rsid w:val="0093432A"/>
    <w:rsid w:val="009379AC"/>
    <w:rsid w:val="00937CCB"/>
    <w:rsid w:val="00941CCA"/>
    <w:rsid w:val="00942CC1"/>
    <w:rsid w:val="0094573F"/>
    <w:rsid w:val="009523A7"/>
    <w:rsid w:val="00956091"/>
    <w:rsid w:val="00964491"/>
    <w:rsid w:val="00964D9A"/>
    <w:rsid w:val="009665E9"/>
    <w:rsid w:val="00966A32"/>
    <w:rsid w:val="00966FA3"/>
    <w:rsid w:val="00967E08"/>
    <w:rsid w:val="00970945"/>
    <w:rsid w:val="009723D5"/>
    <w:rsid w:val="00974A2B"/>
    <w:rsid w:val="00974CC2"/>
    <w:rsid w:val="00977684"/>
    <w:rsid w:val="009777D7"/>
    <w:rsid w:val="00991E1F"/>
    <w:rsid w:val="00992083"/>
    <w:rsid w:val="00993C00"/>
    <w:rsid w:val="00994A96"/>
    <w:rsid w:val="00996C88"/>
    <w:rsid w:val="009A3EF6"/>
    <w:rsid w:val="009B00DA"/>
    <w:rsid w:val="009B6D1D"/>
    <w:rsid w:val="009C3743"/>
    <w:rsid w:val="009C4D73"/>
    <w:rsid w:val="009E4CB3"/>
    <w:rsid w:val="009E4FE9"/>
    <w:rsid w:val="009F2682"/>
    <w:rsid w:val="00A05FBD"/>
    <w:rsid w:val="00A11A06"/>
    <w:rsid w:val="00A14405"/>
    <w:rsid w:val="00A14F2A"/>
    <w:rsid w:val="00A16676"/>
    <w:rsid w:val="00A20E0B"/>
    <w:rsid w:val="00A2347C"/>
    <w:rsid w:val="00A245DE"/>
    <w:rsid w:val="00A24948"/>
    <w:rsid w:val="00A24E88"/>
    <w:rsid w:val="00A26E45"/>
    <w:rsid w:val="00A373E7"/>
    <w:rsid w:val="00A40F43"/>
    <w:rsid w:val="00A419AA"/>
    <w:rsid w:val="00A47E72"/>
    <w:rsid w:val="00A537DF"/>
    <w:rsid w:val="00A53D43"/>
    <w:rsid w:val="00A548AF"/>
    <w:rsid w:val="00A9166D"/>
    <w:rsid w:val="00A93275"/>
    <w:rsid w:val="00A93519"/>
    <w:rsid w:val="00A962D2"/>
    <w:rsid w:val="00AA098C"/>
    <w:rsid w:val="00AA3143"/>
    <w:rsid w:val="00AB0F9E"/>
    <w:rsid w:val="00AB3A49"/>
    <w:rsid w:val="00AB7193"/>
    <w:rsid w:val="00AB7FEC"/>
    <w:rsid w:val="00AD1DB7"/>
    <w:rsid w:val="00AE0951"/>
    <w:rsid w:val="00AE1676"/>
    <w:rsid w:val="00AE30B9"/>
    <w:rsid w:val="00AE3516"/>
    <w:rsid w:val="00AF189F"/>
    <w:rsid w:val="00AF18F7"/>
    <w:rsid w:val="00B0204C"/>
    <w:rsid w:val="00B020A7"/>
    <w:rsid w:val="00B11BB9"/>
    <w:rsid w:val="00B1242E"/>
    <w:rsid w:val="00B17615"/>
    <w:rsid w:val="00B2008D"/>
    <w:rsid w:val="00B20AEA"/>
    <w:rsid w:val="00B21543"/>
    <w:rsid w:val="00B23DE8"/>
    <w:rsid w:val="00B30D7B"/>
    <w:rsid w:val="00B32F23"/>
    <w:rsid w:val="00B35FF6"/>
    <w:rsid w:val="00B40DB4"/>
    <w:rsid w:val="00B569C7"/>
    <w:rsid w:val="00B60A05"/>
    <w:rsid w:val="00B65200"/>
    <w:rsid w:val="00B70A35"/>
    <w:rsid w:val="00B719C5"/>
    <w:rsid w:val="00B73F27"/>
    <w:rsid w:val="00B92CE2"/>
    <w:rsid w:val="00B948A0"/>
    <w:rsid w:val="00BA5CC5"/>
    <w:rsid w:val="00BA7679"/>
    <w:rsid w:val="00BA77EA"/>
    <w:rsid w:val="00BB3CF2"/>
    <w:rsid w:val="00BB563B"/>
    <w:rsid w:val="00BC765A"/>
    <w:rsid w:val="00BC7CE2"/>
    <w:rsid w:val="00BE4EDA"/>
    <w:rsid w:val="00BE5351"/>
    <w:rsid w:val="00BF65D6"/>
    <w:rsid w:val="00C17C7F"/>
    <w:rsid w:val="00C279A3"/>
    <w:rsid w:val="00C30298"/>
    <w:rsid w:val="00C312E5"/>
    <w:rsid w:val="00C31EAD"/>
    <w:rsid w:val="00C33B50"/>
    <w:rsid w:val="00C35960"/>
    <w:rsid w:val="00C36977"/>
    <w:rsid w:val="00C4151E"/>
    <w:rsid w:val="00C46096"/>
    <w:rsid w:val="00C5032E"/>
    <w:rsid w:val="00C57239"/>
    <w:rsid w:val="00C6724E"/>
    <w:rsid w:val="00C72B96"/>
    <w:rsid w:val="00C72C58"/>
    <w:rsid w:val="00C760E8"/>
    <w:rsid w:val="00C77F50"/>
    <w:rsid w:val="00C8342E"/>
    <w:rsid w:val="00C854DE"/>
    <w:rsid w:val="00C85DF0"/>
    <w:rsid w:val="00C86FEB"/>
    <w:rsid w:val="00C9562F"/>
    <w:rsid w:val="00CA7C1C"/>
    <w:rsid w:val="00CB43CE"/>
    <w:rsid w:val="00CC3707"/>
    <w:rsid w:val="00CC5CA1"/>
    <w:rsid w:val="00CD0944"/>
    <w:rsid w:val="00CD3B18"/>
    <w:rsid w:val="00CD3CB8"/>
    <w:rsid w:val="00CD5E4D"/>
    <w:rsid w:val="00CE6CED"/>
    <w:rsid w:val="00CE77C6"/>
    <w:rsid w:val="00CF44E6"/>
    <w:rsid w:val="00CF582B"/>
    <w:rsid w:val="00D02258"/>
    <w:rsid w:val="00D03D03"/>
    <w:rsid w:val="00D05678"/>
    <w:rsid w:val="00D05F80"/>
    <w:rsid w:val="00D10541"/>
    <w:rsid w:val="00D12D22"/>
    <w:rsid w:val="00D17761"/>
    <w:rsid w:val="00D177EE"/>
    <w:rsid w:val="00D21A15"/>
    <w:rsid w:val="00D244AA"/>
    <w:rsid w:val="00D27066"/>
    <w:rsid w:val="00D273C5"/>
    <w:rsid w:val="00D40BD3"/>
    <w:rsid w:val="00D410BC"/>
    <w:rsid w:val="00D448FB"/>
    <w:rsid w:val="00D52B04"/>
    <w:rsid w:val="00D551D0"/>
    <w:rsid w:val="00D622A7"/>
    <w:rsid w:val="00D664ED"/>
    <w:rsid w:val="00D67386"/>
    <w:rsid w:val="00D825F1"/>
    <w:rsid w:val="00D82A82"/>
    <w:rsid w:val="00DA04C8"/>
    <w:rsid w:val="00DA2A35"/>
    <w:rsid w:val="00DB2901"/>
    <w:rsid w:val="00DB7615"/>
    <w:rsid w:val="00DC4DDA"/>
    <w:rsid w:val="00DD028B"/>
    <w:rsid w:val="00DD4C7B"/>
    <w:rsid w:val="00DE1D2F"/>
    <w:rsid w:val="00DF18FC"/>
    <w:rsid w:val="00DF25A2"/>
    <w:rsid w:val="00DF600E"/>
    <w:rsid w:val="00DF6896"/>
    <w:rsid w:val="00E02710"/>
    <w:rsid w:val="00E02AD6"/>
    <w:rsid w:val="00E05BB6"/>
    <w:rsid w:val="00E06C70"/>
    <w:rsid w:val="00E10996"/>
    <w:rsid w:val="00E12946"/>
    <w:rsid w:val="00E137C6"/>
    <w:rsid w:val="00E2724B"/>
    <w:rsid w:val="00E27E35"/>
    <w:rsid w:val="00E34616"/>
    <w:rsid w:val="00E3483B"/>
    <w:rsid w:val="00E36EA6"/>
    <w:rsid w:val="00E401B8"/>
    <w:rsid w:val="00E42EFD"/>
    <w:rsid w:val="00E55480"/>
    <w:rsid w:val="00E706AE"/>
    <w:rsid w:val="00E70959"/>
    <w:rsid w:val="00E724EB"/>
    <w:rsid w:val="00E73360"/>
    <w:rsid w:val="00E755E2"/>
    <w:rsid w:val="00E81692"/>
    <w:rsid w:val="00E83B25"/>
    <w:rsid w:val="00E860E1"/>
    <w:rsid w:val="00E863A0"/>
    <w:rsid w:val="00E9321E"/>
    <w:rsid w:val="00E93A5D"/>
    <w:rsid w:val="00E94A3A"/>
    <w:rsid w:val="00EA7634"/>
    <w:rsid w:val="00EB251F"/>
    <w:rsid w:val="00EC72C8"/>
    <w:rsid w:val="00ED202D"/>
    <w:rsid w:val="00EE222F"/>
    <w:rsid w:val="00EE3775"/>
    <w:rsid w:val="00EF471C"/>
    <w:rsid w:val="00EF5080"/>
    <w:rsid w:val="00F03476"/>
    <w:rsid w:val="00F07FD7"/>
    <w:rsid w:val="00F10B2D"/>
    <w:rsid w:val="00F1288B"/>
    <w:rsid w:val="00F15EB1"/>
    <w:rsid w:val="00F2762D"/>
    <w:rsid w:val="00F33C60"/>
    <w:rsid w:val="00F3537B"/>
    <w:rsid w:val="00F355A0"/>
    <w:rsid w:val="00F36B55"/>
    <w:rsid w:val="00F4271F"/>
    <w:rsid w:val="00F46013"/>
    <w:rsid w:val="00F476C2"/>
    <w:rsid w:val="00F47FAF"/>
    <w:rsid w:val="00F519F1"/>
    <w:rsid w:val="00F6283A"/>
    <w:rsid w:val="00F71C6E"/>
    <w:rsid w:val="00F73EA7"/>
    <w:rsid w:val="00F75319"/>
    <w:rsid w:val="00F75527"/>
    <w:rsid w:val="00F76D1B"/>
    <w:rsid w:val="00F7766F"/>
    <w:rsid w:val="00F8178E"/>
    <w:rsid w:val="00F8559F"/>
    <w:rsid w:val="00FA4631"/>
    <w:rsid w:val="00FA7FBA"/>
    <w:rsid w:val="00FB236E"/>
    <w:rsid w:val="00FB76DA"/>
    <w:rsid w:val="00FC1601"/>
    <w:rsid w:val="00FC2C18"/>
    <w:rsid w:val="00FC333B"/>
    <w:rsid w:val="00FC5736"/>
    <w:rsid w:val="00FC605D"/>
    <w:rsid w:val="00FD300D"/>
    <w:rsid w:val="00FD3B31"/>
    <w:rsid w:val="00FD486F"/>
    <w:rsid w:val="00FD7CC6"/>
    <w:rsid w:val="00FE03A5"/>
    <w:rsid w:val="00FE2DA2"/>
    <w:rsid w:val="00FE51D8"/>
    <w:rsid w:val="00FE62EF"/>
    <w:rsid w:val="00FE7CDB"/>
    <w:rsid w:val="00FF1C6A"/>
    <w:rsid w:val="00FF1E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E36EA6"/>
    <w:rPr>
      <w:sz w:val="22"/>
      <w:szCs w:val="24"/>
    </w:rPr>
  </w:style>
  <w:style w:type="paragraph" w:styleId="Rubrik1">
    <w:name w:val="heading 1"/>
    <w:basedOn w:val="Normal"/>
    <w:next w:val="Brdtext"/>
    <w:qFormat/>
    <w:rsid w:val="00DB7615"/>
    <w:pPr>
      <w:keepNext/>
      <w:pageBreakBefore/>
      <w:numPr>
        <w:numId w:val="12"/>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E36EA6"/>
    <w:rPr>
      <w:rFonts w:ascii="Arial" w:hAnsi="Arial"/>
      <w:b/>
      <w:sz w:val="18"/>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E36EA6"/>
    <w:rPr>
      <w:sz w:val="22"/>
      <w:szCs w:val="24"/>
    </w:rPr>
  </w:style>
  <w:style w:type="paragraph" w:styleId="Rubrik1">
    <w:name w:val="heading 1"/>
    <w:basedOn w:val="Normal"/>
    <w:next w:val="Brdtext"/>
    <w:qFormat/>
    <w:rsid w:val="00DB7615"/>
    <w:pPr>
      <w:keepNext/>
      <w:pageBreakBefore/>
      <w:numPr>
        <w:numId w:val="12"/>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E36EA6"/>
    <w:rPr>
      <w:rFonts w:ascii="Arial" w:hAnsi="Arial"/>
      <w:b/>
      <w:sz w:val="18"/>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allm&#228;n%20-%20bred.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FBA56-D930-42D5-827C-11252811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allmän - bred.dotx</Template>
  <TotalTime>15492</TotalTime>
  <Pages>16</Pages>
  <Words>1530</Words>
  <Characters>8114</Characters>
  <Application>Microsoft Office Word</Application>
  <DocSecurity>0</DocSecurity>
  <Lines>67</Lines>
  <Paragraphs>19</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167</cp:revision>
  <cp:lastPrinted>2012-10-10T09:36:00Z</cp:lastPrinted>
  <dcterms:created xsi:type="dcterms:W3CDTF">2011-02-24T10:55:00Z</dcterms:created>
  <dcterms:modified xsi:type="dcterms:W3CDTF">2012-10-10T09:37:00Z</dcterms:modified>
</cp:coreProperties>
</file>